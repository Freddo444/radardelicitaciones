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<w:body><w:p w:rsidR="00535962" w:rsidRPr="00F7167E" w:rsidRDefault="00FF5C42"><w:bookmarkStart w:id="0" w:name="_GoBack"/><w:bookmarkEnd w:id="0"/><w:r><w:rPr><w:noProof/><w:lang w:val="en-US"/></w:rPr><w:pict><v:group id="_x0000_s1062" style="position:absolute;margin-left:358.2pt;margin-top:-38.2pt;width:127.2pt;height:55.2pt;z-index:251705344" coordorigin="12866,523" coordsize="2544,1104"><v:rect id="_x0000_s1063" style="position:absolute;left:12866;top:523;width:2544;height:1104" filled="f"/><v:group id="_x0000_s1064" style="position:absolute;left:12940;top:561;width:2413;height:968" coordorigin="9151,720" coordsize="2009,900"><v:shapetype id="_x0000_t202" coordsize="21600,21600" o:spt="202" path="m,l,21600r21600,l21600,xe"><v:stroke joinstyle="miter"/><v:path gradientshapeok="t" o:connecttype="rect"/></v:shapetype><v:shape id="_x0000_s1065" type="#_x0000_t202" style="position:absolute;left:9151;top:1077;width:2009;height:543;mso-width-relative:margin;mso-height-relative:margin" fillcolor="white [3212]" strokecolor="white [3212]" strokeweight="2.25pt"><v:textbox style="mso-next-textbox:#_x0000_s1065" inset=",0"><w:txbxContent><w:sdt><w:sdtPr><w:rPr><w:rStyle w:val="Style2"/></w:rPr><w:alias w:val="No. del Expediente de Compras "/><w:tag w:val="No. del Expediente de Compras "/><w:id w:val="5755464"/><w:showingPlcHdr/></w:sdtPr><w:sdtEndPr><w:rPr><w:rStyle w:val="Style2"/></w:rPr></w:sdtEndPr><w:sdtContent><w:p w:rsidR="005A4C59" w:rsidRPr="00535962" w:rsidRDefault="005A4C59" w:rsidP="005A4C59"><w:pPr><w:jc w:val="center"/></w:pPr><w:r w:rsidRPr="006B0D19"><w:rPr><w:rStyle w:val="Textodelmarcadordeposicin"/></w:rPr><w:t>${proceso_codigo}</w:t></w:r></w:p></w:sdtContent></w:sdt></w:txbxContent></v:textbox></v:shape><v:shape id="_x0000_s1066" type="#_x0000_t202" style="position:absolute;left:9151;top:720;width:2009;height:360;mso-width-relative:margin;mso-height-relative:margin" fillcolor="black [3213]" strokecolor="white [3212]" strokeweight="3pt"><v:textbox style="mso-next-textbox:#_x0000_s1066"><w:txbxContent><w:p w:rsidR="005A4C59" w:rsidRPr="00535962" w:rsidRDefault="005A4C59" w:rsidP="005A4C59"><w:pPr><w:jc w:val="center"/><w:rPr><w:rFonts w:ascii="Franklin Gothic Medium Cond" w:hAnsi="Franklin Gothic Medium Cond"/><w:b/><w:color w:val="FFFFFF" w:themeColor="background1"/><w:lang w:val="en-US"/></w:rPr></w:pPr><w:r w:rsidRPr="00535962"><w:rPr><w:rFonts w:ascii="Franklin Gothic Medium Cond" w:hAnsi="Franklin Gothic Medium Cond"/><w:b/><w:color w:val="FFFFFF" w:themeColor="background1"/></w:rPr><w:t>No. EXPEDIENTE</w:t></w:r></w:p></w:txbxContent></v:textbox></v:shape></v:group></v:group></w:pict></w:r><w:r><w:rPr><w:noProof/><w:lang w:val="en-US" w:eastAsia="zh-TW"/></w:rPr><w:pict><v:shape id="_x0000_s1026" type="#_x0000_t202" style="position:absolute;margin-left:-37.05pt;margin-top:-29.4pt;width:81pt;height:84.9pt;z-index:251661312;mso-position-horizontal-relative:text;mso-position-vertical-relative:text;mso-width-relative:margin;mso-height-relative:margin" filled="f" stroked="f"><v:textbox style="mso-next-textbox:#_x0000_s1026"><w:txbxContent><w:sdt><w:sdtPr><w:rPr><w:lang w:val="en-US"/></w:rPr><w:alias w:val="Logo de la dependencia gubernamental"/><w:tag w:val="Logo de la dependencia gubernamental"/><w:id w:val="13417745"/><w:showingPlcHdr/><w:picture/></w:sdtPr><w:sdtEndPr/><w:sdtContent><w:p w:rsidR="00BC61BD" w:rsidRPr="00BC61BD" w:rsidRDefault="00BC61BD"><w:pPr><w:rPr><w:lang w:val="en-US"/></w:rPr></w:pPr><w:r><w:rPr><w:noProof/><w:lang w:val="es-DO" w:eastAsia="es-DO"/></w:rPr><w:drawing><wp:inline distT="0" distB="0" distL="0" distR="0"><wp:extent cx="800100" cy="800100"/><wp:effectExtent l="19050" t="0" r="0" b="0"/><wp:docPr id="2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7"/><a:srcRect/><a:stretch><a:fillRect/></a:stretch></pic:blipFill><pic:spPr bwMode="auto"><a:xfrm><a:off x="0" y="0"/><a:ext cx="799693" cy="799693"/></a:xfrm><a:prstGeom prst="rect"><a:avLst/></a:prstGeom><a:noFill/><a:ln w="9525"><a:noFill/><a:miter lim="800000"/><a:headEnd/><a:tailEnd/></a:ln></pic:spPr></pic:pic></a:graphicData></a:graphic></wp:inline></w:drawing></w:r></w:p></w:sdtContent></w:sdt></w:txbxContent></v:textbox></v:shape></w:pict></w:r><w:r w:rsidR="004C791F" w:rsidRPr="004C791F"><w:rPr><w:noProof/><w:lang w:val="es-DO" w:eastAsia="es-DO"/></w:rPr><w:drawing><wp:anchor distT="0" distB="0" distL="114300" distR="114300" simplePos="0" relativeHeight="251658240" behindDoc="0" locked="0" layoutInCell="1" allowOverlap="1"><wp:simplePos x="0" y="0"/><wp:positionH relativeFrom="margin"><wp:posOffset>2616200</wp:posOffset></wp:positionH><wp:positionV relativeFrom="margin"><wp:posOffset>-464185</wp:posOffset></wp:positionV><wp:extent cx="745200" cy="741600"/><wp:effectExtent l="0" t="0" r="0" b="0"/><wp:wrapSquare wrapText="bothSides"/><wp:docPr id="3" name="Imagen 3" descr="C:\Users\emontesdeoca\Desktop\Escudo Nacional 2018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 descr="C:\Users\emontesdeoca\Desktop\Escudo Nacional 2018.png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745200" cy="741600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><w:rPr><w:noProof/><w:lang w:val="en-US"/></w:rPr><w:pict><v:shape id="_x0000_s1061" type="#_x0000_t202" style="position:absolute;margin-left:-30.7pt;margin-top:-38.2pt;width:74.65pt;height:24.05pt;z-index:251704320;mso-position-horizontal-relative:text;mso-position-vertical-relative:text;mso-width-relative:margin;mso-height-relative:margin" filled="f" stroked="f"><v:textbox style="mso-next-textbox:#_x0000_s1061" inset="0,0,0,0"><w:txbxContent><w:p w:rsidR="005A4C59" w:rsidRPr="00C96F5C" w:rsidRDefault="005A4C59" w:rsidP="005A4C59"><w:pPr><w:rPr><w:rFonts w:ascii="Arial Narrow" w:hAnsi="Arial Narrow"/><w:b/><w:caps/><w:color w:val="C00000"/><w:spacing w:val="-8"/><w:sz w:val="22"/><w:szCs w:val="12"/></w:rPr></w:pPr><w:r w:rsidRPr="00C96F5C"><w:rPr><w:rStyle w:val="Style15"/><w:rFonts w:cstheme="minorBidi"/><w:b/><w:color w:val="C00000"/><w:sz w:val="22"/></w:rPr><w:t>SNCC.F.03</w:t></w:r><w:r w:rsidR="00C74316" w:rsidRPr="00C96F5C"><w:rPr><w:rStyle w:val="Style15"/><w:rFonts w:cstheme="minorBidi"/><w:b/><w:color w:val="C00000"/><w:sz w:val="22"/></w:rPr><w:t>5</w:t></w:r></w:p></w:txbxContent></v:textbox></v:shape></w:pict></w:r></w:p><w:p w:rsidR="00535962" w:rsidRPr="00535962" w:rsidRDefault="00FF5C42" w:rsidP="00535962"><w:r><w:rPr><w:noProof/><w:lang w:val="en-US" w:eastAsia="zh-TW"/></w:rPr><w:pict><v:shape id="_x0000_s1036" type="#_x0000_t202" style="position:absolute;margin-left:374.75pt;margin-top:2pt;width:114.05pt;height:21.9pt;z-index:251685888;mso-width-relative:margin;mso-height-relative:margin" filled="f" stroked="f"><v:textbox style="mso-next-textbox:#_x0000_s1036"><w:txbxContent><w:p w:rsidR="0026335F" w:rsidRPr="0026335F" w:rsidRDefault="00FF5C42"><w:sdt><w:sdtPr><w:rPr><w:rStyle w:val="Style5"/></w:rPr><w:alias w:val="Fecha de emisión del documento"/><w:tag w:val="Fecha de emisión del documento"/><w:id w:val="13417894"/><w:date><w:dateFormat w:val="dd' de 'MMMM' de 'yyyy"/><w:lid w:val="es-DO"/><w:storeMappedDataAs w:val="dateTime"/><w:calendar w:val="gregorian"/></w:date></w:sdtPr><w:sdtEndPr><w:rPr><w:rStyle w:val="Style5"/></w:rPr></w:sdtEndPr><w:sdtContent><w:r w:rsidR="0026335F" w:rsidRPr="0026335F"><w:rPr><w:rStyle w:val="Style5"/></w:rPr><w:t xml:space="preserve">${fecha} </w:t></w:r></w:sdtContent></w:sdt></w:p></w:txbxContent></v:textbox></v:shape></w:pict></w:r></w:p><w:p><w:pPr><w:jc w:val="center"/><w:rPr><w:lang w:val="es-ES_tradnl"/></w:rPr></w:pPr><w:r><w:rPr><w:rStyle w:val="Institucion"/><w:color w:val="FF0000"/><w:sz w:val="28"/><w:lang w:eastAsia="zh-TW"/></w:rPr><w:t xml:space="preserve">&lt;w:p w:rsidR="002E1412" w:rsidRPr="002E1412" w:rsidRDefault="00FF5C42" w:rsidP="00A72F42"&gt;&lt;w:pPr&gt;&lt;w:jc w:val="center"/&gt;&lt;w:rPr&gt;&lt;w:lang w:val="es-ES_tradnl"/&gt;&lt;/w:rPr&gt;&lt;/w:pPr&gt;&lt;w:sdt&gt;&lt;w:sdtPr&gt;&lt;w:rPr&gt;&lt;w:rStyle w:val="Style6"/&gt;&lt;w:sz w:val="24"/&gt;&lt;w:szCs w:val="24"/&gt;&lt;/w:rPr&gt;&lt;w:alias w:val="Nombre de la Institución"/&gt;&lt;w:tag w:val="Nombre de la Institución"/&gt;&lt;w:id w:val="8389551"/&gt;&lt;/w:sdtPr&gt;&lt;w:sdtEndPr&gt;&lt;w:rPr&gt;&lt;w:rStyle w:val="Style6"/&gt;&lt;/w:rPr&gt;&lt;/w:sdtEndPr&gt;&lt;w:sdtContent&gt;&lt;w:r w:rsidR="002E1412" w:rsidRPr="00C66D08"&gt;&lt;w:rPr&gt;&lt;w:rStyle w:val="Style6"/&gt;&lt;w:sz w:val="24"/&gt;&lt;w:szCs w:val="24"/&gt;&lt;/w:rPr&gt;&lt;w:t&gt;${entidad_nombre}</w:t></w:r></w:p></w:txbxContent></v:textbox></v:shape></w:pict></w:r><w:r><w:rPr><w:noProof/><w:sz w:val="24"/><w:szCs w:val="24"/><w:lang w:eastAsia="es-ES"/></w:rPr><w:pict><v:shape id="_x0000_s1037" type="#_x0000_t202" style="position:absolute;margin-left:397.7pt;margin-top:4.55pt;width:83.6pt;height:19.85pt;z-index:251686912;mso-width-relative:margin;mso-height-relative:margin" filled="f" stroked="f"><v:textbox style="mso-next-textbox:#_x0000_s1037"><w:txbxContent><w:p w:rsidR="0026335F" w:rsidRPr="0026335F" w:rsidRDefault="0026335F" w:rsidP="0026335F"><w:pPr><w:rPr><w:sz w:val="22"/><w:szCs w:val="22"/></w:rPr></w:pPr><w:r w:rsidRPr="0026335F"><w:rPr><w:sz w:val="22"/><w:szCs w:val="22"/></w:rPr><w:t xml:space="preserve">Página </w:t></w:r><w:r w:rsidR="00044816" w:rsidRPr="0026335F"><w:rPr><w:b/><w:sz w:val="22"/><w:szCs w:val="22"/></w:rPr><w:fldChar w:fldCharType="begin"/></w:r><w:r w:rsidRPr="0026335F"><w:rPr><w:b/><w:sz w:val="22"/><w:szCs w:val="22"/></w:rPr><w:instrText xml:space="preserve"> PAGE   \* MERGEFORMAT </w:instrText></w:r><w:r w:rsidR="00044816" w:rsidRPr="0026335F"><w:rPr><w:b/><w:sz w:val="22"/><w:szCs w:val="22"/></w:rPr><w:fldChar w:fldCharType="separate"/></w:r><w:r w:rsidR="001E41DC"><w:rPr><w:b/><w:noProof/><w:sz w:val="22"/><w:szCs w:val="22"/></w:rPr><w:t>1</w:t></w:r><w:r w:rsidR="00044816" w:rsidRPr="0026335F"><w:rPr><w:b/><w:sz w:val="22"/><w:szCs w:val="22"/></w:rPr><w:fldChar w:fldCharType="end"/></w:r><w:r w:rsidRPr="0026335F"><w:rPr><w:sz w:val="22"/><w:szCs w:val="22"/></w:rPr><w:t xml:space="preserve"> de </w:t></w:r><w:fldSimple w:instr=" NUMPAGES   \* MERGEFORMAT "><w:r w:rsidR="001E41DC" w:rsidRPr="001E41DC"><w:rPr><w:b/><w:noProof/><w:sz w:val="22"/><w:szCs w:val="22"/></w:rPr><w:t>2</w:t></w:r></w:fldSimple></w:p></w:txbxContent></v:textbox></v:shape></w:pict></w:r></w:p><w:p w:rsidR="006506D0" w:rsidRDefault="006506D0" w:rsidP="00B62EEF"><w:pPr><w:tabs><w:tab w:val="left" w:pos="6267"/></w:tabs><w:spacing w:after="0" w:line="240" w:lineRule="auto"/><w:jc w:val="center"/></w:pPr></w:p><w:p w:rsidR="00A640BD" w:rsidRPr="00C66D08" w:rsidRDefault="00FF5C42" w:rsidP="00C66D08"><w:pPr><w:tabs><w:tab w:val="left" w:pos="6267"/></w:tabs><w:jc w:val="center"/><w:rPr><w:sz w:val="24"/><w:szCs w:val="24"/></w:rPr></w:pPr><w:r><w:rPr><w:noProof/><w:color w:val="FF0000"/><w:lang w:eastAsia="zh-TW"/></w:rPr><w:pict><v:shape id="_x0000_s1042" type="#_x0000_t202" style="position:absolute;left:0;text-align:left;margin-left:12.15pt;margin-top:4.3pt;width:433.9pt;height:38.85pt;z-index:251695104;mso-width-relative:margin;mso-height-relative:margin" stroked="f"><v:textbox style="mso-next-textbox:#_x0000_s1042"><w:txbxContent><w:p w:rsidR="00F7443C" w:rsidRPr="00327125" w:rsidRDefault="00327125" w:rsidP="00327125"><w:pPr><w:jc w:val="center"/></w:pPr><w:r w:rsidRPr="0080010D"><w:rPr><w:rFonts w:eastAsia="Calibri"/><w:b/><w:sz w:val="22"/><w:szCs w:val="22"/></w:rPr><w:t>ESTRUCTURA PARA BRINDAR SOPORTE T</w:t></w:r><w:r w:rsidR="005A4C59"><w:rPr><w:rFonts w:eastAsia="Calibri"/><w:b/><w:sz w:val="22"/><w:szCs w:val="22"/></w:rPr><w:t>É</w:t></w:r><w:r w:rsidRPr="0080010D"><w:rPr><w:rFonts w:eastAsia="Calibri"/><w:b/><w:sz w:val="22"/><w:szCs w:val="22"/></w:rPr><w:t>CNICO AL EQUIPO OFERTADO</w:t></w:r></w:p></w:txbxContent></v:textbox></v:shape></w:pict></w:r></w:p><w:p w:rsidR="00C22DBE" w:rsidRDefault="00C22DBE" w:rsidP="00327125"><w:pPr><w:spacing w:after="0" w:line="240" w:lineRule="auto"/><w:ind w:right="-45"/><w:jc w:val="both"/><w:rPr><w:b/><w:sz w:val="22"/><w:lang w:val="es-ES_tradnl"/></w:rPr></w:pPr></w:p><w:p w:rsidR="005A4C59" w:rsidRDefault="005A4C59" w:rsidP="00327125"><w:pPr><w:pStyle w:val="Default"/><w:rPr><w:rFonts w:ascii="Arial" w:hAnsi="Arial" w:cs="Arial"/><w:b/><w:sz w:val="22"/><w:szCs w:val="22"/></w:rPr></w:pPr></w:p><w:p w:rsidR="00327125" w:rsidRPr="00327125" w:rsidRDefault="00327125" w:rsidP="00327125"><w:pPr><w:pStyle w:val="Default"/><w:rPr><w:rFonts w:ascii="Arial" w:hAnsi="Arial" w:cs="Arial"/><w:b/><w:sz w:val="22"/><w:szCs w:val="22"/></w:rPr></w:pPr><w:r w:rsidRPr="00327125"><w:rPr><w:rFonts w:ascii="Arial" w:hAnsi="Arial" w:cs="Arial"/><w:b/><w:sz w:val="22"/><w:szCs w:val="22"/></w:rPr><w:t>Nombre del Oferente:</w:t></w:r></w:p><w:p w:rsidR="00327125" w:rsidRPr="00327125" w:rsidRDefault="00327125" w:rsidP="00327125"><w:pPr><w:spacing w:line="240" w:lineRule="auto"/><w:ind w:right="639"/><w:rPr><w:rFonts w:eastAsia="Calibri"/><w:b/><w:sz w:val="22"/><w:szCs w:val="22"/></w:rPr></w:pPr></w:p><w:p w:rsidR="00327125" w:rsidRPr="00327125" w:rsidRDefault="00327125" w:rsidP="00327125"><w:pPr><w:spacing w:after="0" w:line="240" w:lineRule="auto"/><w:ind w:right="639"/><w:rPr><w:rFonts w:eastAsia="Calibri"/><w:b/><w:sz w:val="22"/><w:szCs w:val="22"/></w:rPr></w:pPr><w:r w:rsidRPr="00327125"><w:rPr><w:rFonts w:eastAsia="Calibri"/><w:b/><w:sz w:val="22"/><w:szCs w:val="22"/></w:rPr><w:t>A.  Personal de soporte técnico</w:t></w:r><w:r w:rsidRPr="00327125"><w:rPr><w:b/><w:sz w:val="22"/><w:szCs w:val="22"/></w:rPr><w:t>.</w:t></w:r></w:p><w:p w:rsidR="00327125" w:rsidRPr="00327125" w:rsidRDefault="00327125" w:rsidP="00327125"><w:pPr><w:pStyle w:val="Piedepgina"/><w:ind w:right="639"/><w:rPr><w:rFonts w:eastAsia="Calibri"/><w:sz w:val="22"/><w:szCs w:val="22"/></w:rPr></w:pPr></w:p><w:tbl><w:tblPr><w:tblW w:w="10352" w:type="dxa"/><w:jc w:val="center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000" w:firstRow="0" w:lastRow="0" w:firstColumn="0" w:lastColumn="0" w:noHBand="0" w:noVBand="0"/></w:tblPr><w:tblGrid><w:gridCol w:w="2809"/><w:gridCol w:w="2442"/><w:gridCol w:w="2736"/><w:gridCol w:w="2365"/></w:tblGrid><w:tr w:rsidR="00327125" w:rsidRPr="00327125" w:rsidTr="00C96F5C"><w:trPr><w:cantSplit/><w:trHeight w:val="501"/><w:jc w:val="center"/></w:trPr><w:tc><w:tcPr><w:tcW w:w="2809" w:type="dxa"/><w:shd w:val="clear" w:color="auto" w:fill="D9D9D9"/><w:vAlign w:val="center"/></w:tcPr><w:p w:rsidR="00327125" w:rsidRPr="00327125" w:rsidRDefault="00327125" w:rsidP="00327125"><w:pPr><w:spacing w:line="240" w:lineRule="auto"/><w:jc w:val="center"/><w:rPr><w:rFonts w:eastAsia="Calibri"/><w:b/><w:sz w:val="20"/><w:szCs w:val="22"/></w:rPr></w:pPr><w:r w:rsidRPr="00327125"><w:rPr><w:rFonts w:eastAsia="Calibri"/><w:b/><w:sz w:val="20"/><w:szCs w:val="22"/></w:rPr><w:t>Nombre</w:t></w:r></w:p></w:tc><w:tc><w:tcPr><w:tcW w:w="2442" w:type="dxa"/><w:shd w:val="clear" w:color="auto" w:fill="D9D9D9"/><w:vAlign w:val="center"/></w:tcPr><w:p w:rsidR="00327125" w:rsidRPr="00327125" w:rsidRDefault="00327125" w:rsidP="00327125"><w:pPr><w:spacing w:before="240" w:line="240" w:lineRule="auto"/><w:jc w:val="center"/><w:rPr><w:rFonts w:eastAsia="Calibri"/><w:b/><w:sz w:val="20"/><w:szCs w:val="22"/></w:rPr></w:pPr><w:r w:rsidRPr="00327125"><w:rPr><w:rFonts w:eastAsia="Calibri"/><w:b/><w:sz w:val="20"/><w:szCs w:val="22"/></w:rPr><w:t>Cargo o labor que desempeña</w:t></w:r></w:p></w:tc><w:tc><w:tcPr><w:tcW w:w="2736" w:type="dxa"/><w:shd w:val="clear" w:color="auto" w:fill="D9D9D9"/><w:vAlign w:val="center"/></w:tcPr><w:p w:rsidR="00327125" w:rsidRPr="00327125" w:rsidRDefault="00327125" w:rsidP="00327125"><w:pPr><w:spacing w:before="240" w:line="240" w:lineRule="auto"/><w:jc w:val="center"/><w:rPr><w:rFonts w:eastAsia="Calibri"/><w:b/><w:sz w:val="20"/><w:szCs w:val="22"/></w:rPr></w:pPr><w:r w:rsidRPr="00327125"><w:rPr><w:rFonts w:eastAsia="Calibri"/><w:b/><w:sz w:val="20"/><w:szCs w:val="22"/></w:rPr><w:t>Estudios realizados y profesión</w:t></w:r></w:p></w:tc><w:tc><w:tcPr><w:tcW w:w="2365" w:type="dxa"/><w:shd w:val="clear" w:color="auto" w:fill="D9D9D9"/><w:vAlign w:val="center"/></w:tcPr><w:p w:rsidR="00327125" w:rsidRPr="00327125" w:rsidRDefault="00327125" w:rsidP="00327125"><w:pPr><w:spacing w:before="240" w:line="240" w:lineRule="auto"/><w:jc w:val="center"/><w:rPr><w:rFonts w:eastAsia="Calibri"/><w:b/><w:sz w:val="20"/><w:szCs w:val="22"/></w:rPr></w:pPr><w:r w:rsidRPr="00327125"><w:rPr><w:rFonts w:eastAsia="Calibri"/><w:b/><w:sz w:val="20"/><w:szCs w:val="22"/></w:rPr><w:t>Experiencia en su labor actual</w:t></w:r></w:p></w:tc></w:tr><w:tr w:rsidR="00327125" w:rsidRPr="00327125" w:rsidTr="00C96F5C"><w:trPr><w:cantSplit/><w:trHeight w:val="371"/><w:jc w:val="center"/></w:trPr><w:tc><w:tcPr><w:tcW w:w="2809" w:type="dxa"/></w:tcPr><w:p w:rsidR="00327125" w:rsidRPr="00327125" w:rsidRDefault="00327125" w:rsidP="00327125"><w:pPr><w:spacing w:line="240" w:lineRule="auto"/><w:ind w:right="639"/><w:rPr><w:rFonts w:eastAsia="Calibri"/><w:sz w:val="22"/><w:szCs w:val="22"/></w:rPr></w:pPr></w:p></w:tc><w:tc><w:tcPr><w:tcW w:w="2442" w:type="dxa"/></w:tcPr><w:p w:rsidR="00327125" w:rsidRPr="00327125" w:rsidRDefault="00327125" w:rsidP="00327125"><w:pPr><w:spacing w:line="240" w:lineRule="auto"/><w:ind w:right="639"/><w:rPr><w:rFonts w:eastAsia="Calibri"/><w:sz w:val="22"/><w:szCs w:val="22"/></w:rPr></w:pPr></w:p></w:tc><w:tc><w:tcPr><w:tcW w:w="2736" w:type="dxa"/></w:tcPr><w:p w:rsidR="00327125" w:rsidRPr="00327125" w:rsidRDefault="00327125" w:rsidP="00327125"><w:pPr><w:pStyle w:val="Piedepgina"/><w:ind w:right="639"/><w:rPr><w:rFonts w:eastAsia="Calibri"/><w:sz w:val="22"/><w:szCs w:val="22"/></w:rPr></w:pPr></w:p></w:tc><w:tc><w:tcPr><w:tcW w:w="2365" w:type="dxa"/></w:tcPr><w:p w:rsidR="00327125" w:rsidRPr="00327125" w:rsidRDefault="00327125" w:rsidP="00327125"><w:pPr><w:pStyle w:val="Encabezado"/><w:ind w:right="639"/><w:rPr><w:rFonts w:eastAsia="Calibri"/><w:sz w:val="22"/><w:szCs w:val="22"/></w:rPr></w:pPr></w:p></w:tc></w:tr><w:tr w:rsidR="00327125" w:rsidRPr="00327125" w:rsidTr="00C96F5C"><w:trPr><w:cantSplit/><w:trHeight w:val="398"/><w:jc w:val="center"/></w:trPr><w:tc><w:tcPr><w:tcW w:w="2809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442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736" w:type="dxa"/></w:tcPr><w:p w:rsidR="00327125" w:rsidRPr="00327125" w:rsidRDefault="00327125" w:rsidP="00327125"><w:pPr><w:pStyle w:val="Piedepgina"/><w:ind w:right="639"/><w:rPr><w:sz w:val="22"/><w:szCs w:val="22"/></w:rPr></w:pPr></w:p></w:tc><w:tc><w:tcPr><w:tcW w:w="2365" w:type="dxa"/></w:tcPr><w:p w:rsidR="00327125" w:rsidRPr="00327125" w:rsidRDefault="00327125" w:rsidP="00327125"><w:pPr><w:pStyle w:val="Encabezado"/><w:ind w:right="639"/><w:rPr><w:sz w:val="22"/><w:szCs w:val="22"/></w:rPr></w:pPr></w:p></w:tc></w:tr><w:tr w:rsidR="00327125" w:rsidRPr="00327125" w:rsidTr="00C96F5C"><w:trPr><w:cantSplit/><w:trHeight w:val="347"/><w:jc w:val="center"/></w:trPr><w:tc><w:tcPr><w:tcW w:w="2809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442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736" w:type="dxa"/></w:tcPr><w:p w:rsidR="00327125" w:rsidRPr="00327125" w:rsidRDefault="00327125" w:rsidP="00327125"><w:pPr><w:pStyle w:val="Piedepgina"/><w:ind w:right="639"/><w:rPr><w:sz w:val="22"/><w:szCs w:val="22"/></w:rPr></w:pPr></w:p></w:tc><w:tc><w:tcPr><w:tcW w:w="2365" w:type="dxa"/></w:tcPr><w:p w:rsidR="00327125" w:rsidRPr="00327125" w:rsidRDefault="00327125" w:rsidP="00327125"><w:pPr><w:pStyle w:val="Encabezado"/><w:ind w:right="639"/><w:rPr><w:sz w:val="22"/><w:szCs w:val="22"/></w:rPr></w:pPr></w:p></w:tc></w:tr><w:tr w:rsidR="00327125" w:rsidRPr="00327125" w:rsidTr="00C96F5C"><w:trPr><w:cantSplit/><w:trHeight w:val="381"/><w:jc w:val="center"/></w:trPr><w:tc><w:tcPr><w:tcW w:w="2809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442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736" w:type="dxa"/></w:tcPr><w:p w:rsidR="00327125" w:rsidRPr="00327125" w:rsidRDefault="00327125" w:rsidP="00327125"><w:pPr><w:pStyle w:val="Piedepgina"/><w:ind w:right="639"/><w:rPr><w:sz w:val="22"/><w:szCs w:val="22"/></w:rPr></w:pPr></w:p></w:tc><w:tc><w:tcPr><w:tcW w:w="2365" w:type="dxa"/></w:tcPr><w:p w:rsidR="00327125" w:rsidRPr="00327125" w:rsidRDefault="00327125" w:rsidP="00327125"><w:pPr><w:pStyle w:val="Encabezado"/><w:ind w:right="639"/><w:rPr><w:sz w:val="22"/><w:szCs w:val="22"/></w:rPr></w:pPr></w:p></w:tc></w:tr><w:tr w:rsidR="00327125" w:rsidRPr="00327125" w:rsidTr="00C96F5C"><w:trPr><w:cantSplit/><w:trHeight w:val="481"/><w:jc w:val="center"/></w:trPr><w:tc><w:tcPr><w:tcW w:w="2809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442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736" w:type="dxa"/></w:tcPr><w:p w:rsidR="00327125" w:rsidRPr="00327125" w:rsidRDefault="00327125" w:rsidP="00327125"><w:pPr><w:pStyle w:val="Piedepgina"/><w:ind w:right="639"/><w:rPr><w:sz w:val="22"/><w:szCs w:val="22"/></w:rPr></w:pPr></w:p></w:tc><w:tc><w:tcPr><w:tcW w:w="2365" w:type="dxa"/></w:tcPr><w:p w:rsidR="00327125" w:rsidRPr="00327125" w:rsidRDefault="00327125" w:rsidP="00327125"><w:pPr><w:pStyle w:val="Encabezado"/><w:ind w:right="639"/><w:rPr><w:sz w:val="22"/><w:szCs w:val="22"/></w:rPr></w:pPr></w:p></w:tc></w:tr><w:tr w:rsidR="00327125" w:rsidRPr="00327125" w:rsidTr="00C96F5C"><w:trPr><w:cantSplit/><w:trHeight w:val="497"/><w:jc w:val="center"/></w:trPr><w:tc><w:tcPr><w:tcW w:w="2809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442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736" w:type="dxa"/></w:tcPr><w:p w:rsidR="00327125" w:rsidRPr="00327125" w:rsidRDefault="00327125" w:rsidP="00327125"><w:pPr><w:pStyle w:val="Piedepgina"/><w:ind w:right="639"/><w:rPr><w:sz w:val="22"/><w:szCs w:val="22"/></w:rPr></w:pPr></w:p></w:tc><w:tc><w:tcPr><w:tcW w:w="2365" w:type="dxa"/></w:tcPr><w:p w:rsidR="00327125" w:rsidRPr="00327125" w:rsidRDefault="00327125" w:rsidP="00327125"><w:pPr><w:pStyle w:val="Encabezado"/><w:ind w:right="639"/><w:rPr><w:sz w:val="22"/><w:szCs w:val="22"/></w:rPr></w:pPr></w:p></w:tc></w:tr><w:tr w:rsidR="00327125" w:rsidRPr="00327125" w:rsidTr="00C96F5C"><w:trPr><w:cantSplit/><w:trHeight w:val="397"/><w:jc w:val="center"/></w:trPr><w:tc><w:tcPr><w:tcW w:w="2809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442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736" w:type="dxa"/></w:tcPr><w:p w:rsidR="00327125" w:rsidRPr="00327125" w:rsidRDefault="00327125" w:rsidP="00327125"><w:pPr><w:pStyle w:val="Piedepgina"/><w:ind w:right="639"/><w:rPr><w:sz w:val="22"/><w:szCs w:val="22"/></w:rPr></w:pPr></w:p></w:tc><w:tc><w:tcPr><w:tcW w:w="2365" w:type="dxa"/></w:tcPr><w:p w:rsidR="00327125" w:rsidRPr="00327125" w:rsidRDefault="00327125" w:rsidP="00327125"><w:pPr><w:pStyle w:val="Encabezado"/><w:ind w:right="639"/><w:rPr><w:sz w:val="22"/><w:szCs w:val="22"/></w:rPr></w:pPr></w:p></w:tc></w:tr><w:tr w:rsidR="00327125" w:rsidRPr="00327125" w:rsidTr="00C96F5C"><w:trPr><w:cantSplit/><w:trHeight w:val="379"/><w:jc w:val="center"/></w:trPr><w:tc><w:tcPr><w:tcW w:w="2809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442" w:type="dxa"/></w:tcPr><w:p w:rsidR="00327125" w:rsidRPr="00327125" w:rsidRDefault="00327125" w:rsidP="00327125"><w:pPr><w:spacing w:line="240" w:lineRule="auto"/><w:ind w:right="639"/><w:rPr><w:sz w:val="22"/><w:szCs w:val="22"/></w:rPr></w:pPr></w:p></w:tc><w:tc><w:tcPr><w:tcW w:w="2736" w:type="dxa"/></w:tcPr><w:p w:rsidR="00327125" w:rsidRPr="00327125" w:rsidRDefault="00327125" w:rsidP="00327125"><w:pPr><w:pStyle w:val="Piedepgina"/><w:ind w:right="639"/><w:rPr><w:sz w:val="22"/><w:szCs w:val="22"/></w:rPr></w:pPr></w:p></w:tc><w:tc><w:tcPr><w:tcW w:w="2365" w:type="dxa"/></w:tcPr><w:p w:rsidR="00327125" w:rsidRPr="00327125" w:rsidRDefault="00327125" w:rsidP="00327125"><w:pPr><w:pStyle w:val="Encabezado"/><w:ind w:right="639"/><w:rPr><w:sz w:val="22"/><w:szCs w:val="22"/></w:rPr></w:pPr></w:p></w:tc></w:tr></w:tbl><w:p w:rsidR="00327125" w:rsidRPr="00327125" w:rsidRDefault="00327125" w:rsidP="00327125"><w:pPr><w:spacing w:line="240" w:lineRule="auto"/><w:ind w:left="360" w:right="639"/><w:rPr><w:rFonts w:eastAsia="Calibri"/><w:sz w:val="22"/><w:szCs w:val="22"/></w:rPr></w:pPr></w:p><w:p w:rsidR="00327125" w:rsidRPr="00327125" w:rsidRDefault="00327125" w:rsidP="00327125"><w:pPr><w:spacing w:after="0" w:line="240" w:lineRule="auto"/><w:ind w:right="639"/><w:rPr><w:rFonts w:eastAsia="Calibri"/><w:b/><w:sz w:val="22"/><w:szCs w:val="22"/></w:rPr></w:pPr><w:r w:rsidRPr="00327125"><w:rPr><w:rFonts w:eastAsia="Calibri"/><w:b/><w:sz w:val="22"/><w:szCs w:val="22"/></w:rPr><w:t>B.  Facilidades del taller</w:t></w:r><w:r w:rsidRPr="00327125"><w:rPr><w:b/><w:sz w:val="22"/><w:szCs w:val="22"/></w:rPr><w:t>.</w:t></w:r></w:p><w:p w:rsidR="00327125" w:rsidRPr="00327125" w:rsidRDefault="00327125" w:rsidP="00327125"><w:pPr><w:pStyle w:val="Piedepgina"/><w:ind w:right="639"/><w:rPr><w:rFonts w:eastAsia="Calibri"/><w:sz w:val="22"/><w:szCs w:val="22"/></w:rPr></w:pPr></w:p><w:tbl><w:tblPr><w:tblW w:w="10413" w:type="dxa"/><w:jc w:val="center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CellMar><w:left w:w="70" w:type="dxa"/><w:right w:w="70" w:type="dxa"/></w:tblCellMar><w:tblLook w:val="0000" w:firstRow="0" w:lastRow="0" w:firstColumn="0" w:lastColumn="0" w:noHBand="0" w:noVBand="0"/></w:tblPr><w:tblGrid><w:gridCol w:w="10413"/></w:tblGrid><w:tr w:rsidR="00327125" w:rsidRPr="00327125" w:rsidTr="00C96F5C"><w:trPr><w:jc w:val="center"/></w:trPr><w:tc><w:tcPr><w:tcW w:w="10413" w:type="dxa"/></w:tcPr><w:p w:rsidR="00327125" w:rsidRPr="00327125" w:rsidRDefault="00327125" w:rsidP="00327125"><w:pPr><w:pStyle w:val="Piedepgina"/><w:ind w:right="639"/><w:rPr><w:rFonts w:eastAsia="Calibri"/><w:sz w:val="22"/><w:szCs w:val="22"/></w:rPr></w:pPr><w:r w:rsidRPr="00327125"><w:rPr><w:rFonts w:eastAsia="Calibri"/><w:sz w:val="22"/><w:szCs w:val="22"/></w:rPr><w:t>Instalaciones físicas:</w:t></w:r></w:p><w:p w:rsidR="00327125" w:rsidRDefault="00327125" w:rsidP="00327125"><w:pPr><w:pStyle w:val="Piedepgina"/><w:ind w:right="639"/><w:rPr><w:sz w:val="22"/><w:szCs w:val="22"/></w:rPr></w:pPr></w:p><w:p w:rsidR="00327125" w:rsidRDefault="00327125" w:rsidP="00327125"><w:pPr><w:pStyle w:val="Piedepgina"/><w:ind w:right="639"/><w:rPr><w:rFonts w:eastAsia="Calibri"/><w:sz w:val="22"/><w:szCs w:val="22"/></w:rPr></w:pPr></w:p><w:p w:rsidR="005A4C59" w:rsidRPr="00327125" w:rsidRDefault="005A4C59" w:rsidP="00327125"><w:pPr><w:pStyle w:val="Piedepgina"/><w:ind w:right="639"/><w:rPr><w:rFonts w:eastAsia="Calibri"/><w:sz w:val="22"/><w:szCs w:val="22"/></w:rPr></w:pPr></w:p><w:p w:rsidR="00327125" w:rsidRPr="00327125" w:rsidRDefault="00327125" w:rsidP="00327125"><w:pPr><w:pStyle w:val="Piedepgina"/><w:ind w:right="639"/><w:rPr><w:rFonts w:eastAsia="Calibri"/><w:sz w:val="22"/><w:szCs w:val="22"/></w:rPr></w:pPr></w:p></w:tc></w:tr><w:tr w:rsidR="00327125" w:rsidRPr="00327125" w:rsidTr="00C96F5C"><w:trPr><w:jc w:val="center"/></w:trPr><w:tc><w:tcPr><w:tcW w:w="10413" w:type="dxa"/></w:tcPr><w:p w:rsidR="00327125" w:rsidRPr="00327125" w:rsidRDefault="00327125" w:rsidP="00327125"><w:pPr><w:pStyle w:val="Piedepgina"/><w:ind w:right="639"/><w:rPr><w:rFonts w:eastAsia="Calibri"/><w:sz w:val="22"/><w:szCs w:val="22"/></w:rPr></w:pPr><w:r w:rsidRPr="00327125"><w:rPr><w:rFonts w:eastAsia="Calibri"/><w:sz w:val="22"/><w:szCs w:val="22"/></w:rPr><w:t>Equipos de medición y herramientas:</w:t></w:r></w:p><w:p w:rsidR="00327125" w:rsidRPr="00327125" w:rsidRDefault="00327125" w:rsidP="00327125"><w:pPr><w:pStyle w:val="Piedepgina"/><w:ind w:right="639"/><w:rPr><w:rFonts w:eastAsia="Calibri"/><w:sz w:val="22"/><w:szCs w:val="22"/></w:rPr></w:pPr></w:p><w:p w:rsidR="00327125" w:rsidRDefault="00327125" w:rsidP="00327125"><w:pPr><w:pStyle w:val="Piedepgina"/><w:ind w:right="639"/><w:rPr><w:sz w:val="22"/><w:szCs w:val="22"/></w:rPr></w:pPr></w:p><w:p w:rsidR="005A4C59" w:rsidRDefault="005A4C59" w:rsidP="00327125"><w:pPr><w:pStyle w:val="Piedepgina"/><w:ind w:right="639"/><w:rPr><w:sz w:val="22"/><w:szCs w:val="22"/></w:rPr></w:pPr></w:p><w:p w:rsidR="00327125" w:rsidRPr="00327125" w:rsidRDefault="00327125" w:rsidP="00327125"><w:pPr><w:pStyle w:val="Piedepgina"/><w:ind w:right="639"/><w:rPr><w:rFonts w:eastAsia="Calibri"/><w:sz w:val="22"/><w:szCs w:val="22"/></w:rPr></w:pPr></w:p></w:tc></w:tr><w:tr w:rsidR="00327125" w:rsidRPr="00327125" w:rsidTr="00C96F5C"><w:trPr><w:jc w:val="center"/></w:trPr><w:tc><w:tcPr><w:tcW w:w="10413" w:type="dxa"/></w:tcPr><w:p w:rsidR="00327125" w:rsidRPr="00327125" w:rsidRDefault="00327125" w:rsidP="00327125"><w:pPr><w:pStyle w:val="Piedepgina"/><w:ind w:right="639"/><w:rPr><w:rFonts w:eastAsia="Calibri"/><w:sz w:val="22"/><w:szCs w:val="22"/></w:rPr></w:pPr><w:r w:rsidRPr="00327125"><w:rPr><w:rFonts w:eastAsia="Calibri"/><w:sz w:val="22"/><w:szCs w:val="22"/></w:rPr><w:t>Existencias de partes y repuestos para los modelos del equipo ofertado:</w:t></w:r></w:p><w:p w:rsidR="00327125" w:rsidRDefault="00327125" w:rsidP="00327125"><w:pPr><w:pStyle w:val="Piedepgina"/><w:ind w:right="639"/><w:rPr><w:sz w:val="22"/><w:szCs w:val="22"/></w:rPr></w:pPr></w:p><w:p w:rsidR="005A4C59" w:rsidRDefault="005A4C59" w:rsidP="00327125"><w:pPr><w:pStyle w:val="Piedepgina"/><w:ind w:right="639"/><w:rPr><w:sz w:val="22"/><w:szCs w:val="22"/></w:rPr></w:pPr></w:p><w:p w:rsidR="00327125" w:rsidRPr="00327125" w:rsidRDefault="00327125" w:rsidP="00327125"><w:pPr><w:pStyle w:val="Piedepgina"/><w:ind w:right="639"/><w:rPr><w:rFonts w:eastAsia="Calibri"/><w:sz w:val="22"/><w:szCs w:val="22"/></w:rPr></w:pPr></w:p><w:p w:rsidR="00327125" w:rsidRPr="00327125" w:rsidRDefault="00327125" w:rsidP="00327125"><w:pPr><w:pStyle w:val="Piedepgina"/><w:ind w:right="639"/><w:rPr><w:rFonts w:eastAsia="Calibri"/><w:sz w:val="22"/><w:szCs w:val="22"/></w:rPr></w:pPr></w:p></w:tc></w:tr></w:tbl><w:p w:rsidR="006F5D8D" w:rsidRDefault="006F5D8D" w:rsidP="00327125"><w:pPr><w:pStyle w:val="Piedepgina"/><w:tabs><w:tab w:val="left" w:pos="1628"/></w:tabs><w:ind w:right="639"/><w:rPr><w:sz w:val="22"/><w:szCs w:val="22"/></w:rPr></w:pPr></w:p><w:p w:rsidR="00E70B8C" w:rsidRDefault="00E70B8C" w:rsidP="00327125"><w:pPr><w:pStyle w:val="Piedepgina"/><w:tabs><w:tab w:val="left" w:pos="1628"/></w:tabs><w:ind w:right="639"/><w:rPr><w:sz w:val="22"/><w:szCs w:val="22"/></w:rPr></w:pPr></w:p><w:p w:rsidR="00E70B8C" w:rsidRDefault="00E70B8C" w:rsidP="00327125"><w:pPr><w:pStyle w:val="Piedepgina"/><w:tabs><w:tab w:val="left" w:pos="1628"/></w:tabs><w:ind w:right="639"/><w:rPr><w:sz w:val="22"/><w:szCs w:val="22"/></w:rPr></w:pPr></w:p><w:tbl><w:tblPr><w:tblW w:w="10490" w:type="dxa"/><w:jc w:val="center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CellMar><w:left w:w="70" w:type="dxa"/><w:right w:w="70" w:type="dxa"/></w:tblCellMar><w:tblLook w:val="0000" w:firstRow="0" w:lastRow="0" w:firstColumn="0" w:lastColumn="0" w:noHBand="0" w:noVBand="0"/></w:tblPr><w:tblGrid><w:gridCol w:w="10490"/></w:tblGrid><w:tr w:rsidR="006F5D8D" w:rsidRPr="0080010D" w:rsidTr="005A4C59"><w:trPr><w:jc w:val="center"/></w:trPr><w:tc><w:tcPr><w:tcW w:w="10490" w:type="dxa"/></w:tcPr><w:p w:rsidR="006F5D8D" w:rsidRPr="006F5D8D" w:rsidRDefault="006F5D8D" w:rsidP="007E747A"><w:pPr><w:pStyle w:val="Piedepgina"/><w:ind w:right="639"/><w:rPr><w:rFonts w:eastAsia="Calibri"/><w:sz w:val="22"/><w:szCs w:val="22"/></w:rPr></w:pPr><w:r w:rsidRPr="006F5D8D"><w:rPr><w:rFonts w:eastAsia="Calibri"/><w:sz w:val="22"/><w:szCs w:val="22"/></w:rPr><w:t>Transporte:</w:t></w:r></w:p><w:p w:rsidR="006F5D8D" w:rsidRDefault="006F5D8D" w:rsidP="007E747A"><w:pPr><w:pStyle w:val="Piedepgina"/><w:ind w:right="639"/><w:rPr><w:rFonts w:eastAsia="Calibri"/><w:sz w:val="22"/><w:szCs w:val="22"/></w:rPr></w:pPr><w:r><w:rPr><w:sz w:val="22"/><w:szCs w:val="22"/></w:rPr><w:br/></w:r></w:p><w:p w:rsidR="005A4C59" w:rsidRPr="006F5D8D" w:rsidRDefault="005A4C59" w:rsidP="007E747A"><w:pPr><w:pStyle w:val="Piedepgina"/><w:ind w:right="639"/><w:rPr><w:rFonts w:eastAsia="Calibri"/><w:sz w:val="22"/><w:szCs w:val="22"/></w:rPr></w:pPr></w:p><w:p w:rsidR="006F5D8D" w:rsidRPr="006F5D8D" w:rsidRDefault="006F5D8D" w:rsidP="007E747A"><w:pPr><w:pStyle w:val="Piedepgina"/><w:ind w:right="639"/><w:rPr><w:rFonts w:eastAsia="Calibri"/><w:sz w:val="22"/><w:szCs w:val="22"/></w:rPr></w:pPr></w:p></w:tc></w:tr><w:tr w:rsidR="006F5D8D" w:rsidRPr="0080010D" w:rsidTr="005A4C59"><w:trPr><w:jc w:val="center"/></w:trPr><w:tc><w:tcPr><w:tcW w:w="10490" w:type="dxa"/></w:tcPr><w:p w:rsidR="006F5D8D" w:rsidRPr="006F5D8D" w:rsidRDefault="006F5D8D" w:rsidP="007E747A"><w:pPr><w:pStyle w:val="Piedepgina"/><w:ind w:right="639"/><w:rPr><w:rFonts w:eastAsia="Calibri"/><w:sz w:val="22"/><w:szCs w:val="22"/></w:rPr></w:pPr><w:r w:rsidRPr="006F5D8D"><w:rPr><w:rFonts w:eastAsia="Calibri"/><w:sz w:val="22"/><w:szCs w:val="22"/></w:rPr><w:t>Otras facilidades:</w:t></w:r></w:p><w:p w:rsidR="006F5D8D" w:rsidRPr="006F5D8D" w:rsidRDefault="006F5D8D" w:rsidP="007E747A"><w:pPr><w:pStyle w:val="Piedepgina"/><w:ind w:right="639"/><w:rPr><w:rFonts w:eastAsia="Calibri"/><w:sz w:val="22"/><w:szCs w:val="22"/></w:rPr></w:pPr></w:p><w:p w:rsidR="006F5D8D" w:rsidRDefault="006F5D8D" w:rsidP="007E747A"><w:pPr><w:pStyle w:val="Piedepgina"/><w:ind w:right="639"/><w:rPr><w:sz w:val="22"/><w:szCs w:val="22"/></w:rPr></w:pPr></w:p><w:p w:rsidR="005A4C59" w:rsidRDefault="005A4C59" w:rsidP="007E747A"><w:pPr><w:pStyle w:val="Piedepgina"/><w:ind w:right="639"/><w:rPr><w:sz w:val="22"/><w:szCs w:val="22"/></w:rPr></w:pPr></w:p><w:p w:rsidR="006F5D8D" w:rsidRPr="006F5D8D" w:rsidRDefault="006F5D8D" w:rsidP="007E747A"><w:pPr><w:pStyle w:val="Piedepgina"/><w:ind w:right="639"/><w:rPr><w:rFonts w:eastAsia="Calibri"/><w:sz w:val="22"/><w:szCs w:val="22"/></w:rPr></w:pPr></w:p></w:tc></w:tr></w:tbl><w:p w:rsidR="005A4C59" w:rsidRDefault="005A4C59" w:rsidP="00886723"><w:pPr><w:pStyle w:val="Piedepgina"/><w:tabs><w:tab w:val="left" w:pos="1628"/></w:tabs><w:spacing w:line="276" w:lineRule="auto"/><w:ind w:right="-45"/><w:jc w:val="both"/><w:rPr><w:sz w:val="22"/><w:szCs w:val="22"/></w:rPr></w:pPr></w:p><w:p w:rsidR="005A4C59" w:rsidRDefault="005A4C59" w:rsidP="00886723"><w:pPr><w:pStyle w:val="Piedepgina"/><w:tabs><w:tab w:val="left" w:pos="1628"/></w:tabs><w:spacing w:line="276" w:lineRule="auto"/><w:ind w:right="-45"/><w:jc w:val="both"/><w:rPr><w:sz w:val="22"/><w:szCs w:val="22"/></w:rPr></w:pPr></w:p><w:p w:rsidR="006F5D8D" w:rsidRDefault="006F5D8D" w:rsidP="005A4C59"><w:pPr><w:pStyle w:val="Piedepgina"/><w:tabs><w:tab w:val="left" w:pos="1628"/></w:tabs><w:spacing w:line="276" w:lineRule="auto"/><w:ind w:left="-426" w:right="-45"/><w:jc w:val="both"/><w:rPr><w:sz w:val="22"/><w:szCs w:val="22"/></w:rPr></w:pPr><w:r><w:rPr><w:sz w:val="22"/><w:szCs w:val="22"/></w:rPr><w:t xml:space="preserve">Por este medio autorizo a la </w:t></w:r><w:r w:rsidR="005A4C59"><w:rPr><w:color w:val="FF0000"/><w:sz w:val="22"/><w:szCs w:val="22"/></w:rPr><w:t xml:space="preserve">(poner aquí nombre </w:t></w:r><w:r w:rsidR="005A4C59"><w:rPr><w:color w:val="FF0000"/><w:sz w:val="22"/><w:szCs w:val="22"/></w:rPr><w:tab/><w:t xml:space="preserve">de la Entidad Contratante) </w:t></w:r><w:r w:rsidRPr="006F5D8D"><w:rPr><w:sz w:val="22"/><w:szCs w:val="22"/></w:rPr><w:t>para hacer cualquier visita o investigación a efectos de constatar la veracidad de lo anteriormente expuesto.</w:t></w:r></w:p><w:p w:rsidR="006F5D8D" w:rsidRDefault="006F5D8D" w:rsidP="006F5D8D"><w:pPr><w:spacing w:after="0" w:line="240" w:lineRule="auto"/><w:ind w:right="543"/><w:jc w:val="both"/><w:rPr><w:b/><w:color w:val="000000"/><w:sz w:val="22"/><w:szCs w:val="22"/></w:rPr></w:pPr></w:p><w:p w:rsidR="005A4C59" w:rsidRDefault="005A4C59" w:rsidP="006F5D8D"><w:pPr><w:spacing w:after="0" w:line="240" w:lineRule="auto"/><w:ind w:right="543"/><w:jc w:val="both"/><w:rPr><w:b/><w:color w:val="000000"/><w:sz w:val="22"/><w:szCs w:val="22"/></w:rPr></w:pPr></w:p><w:p w:rsidR="00E70B8C" w:rsidRDefault="00E70B8C" w:rsidP="005A4C59"><w:pPr><w:pStyle w:val="Textoindependiente"/><w:spacing w:line="480" w:lineRule="auto"/><w:ind w:left="-426" w:right="-522"/><w:rPr><w:rFonts w:ascii="Arial" w:hAnsi="Arial" w:cs="Arial"/><w:sz w:val="22"/><w:szCs w:val="22"/></w:rPr></w:pPr></w:p><w:p w:rsidR="005A4C59" w:rsidRPr="00327125" w:rsidRDefault="005A4C59" w:rsidP="005A4C59"><w:pPr><w:pStyle w:val="Textoindependiente"/><w:spacing w:line="480" w:lineRule="auto"/><w:ind w:left="-426" w:right="-522"/><w:rPr><w:rFonts w:ascii="Arial" w:hAnsi="Arial" w:cs="Arial"/><w:color w:val="FF0000"/><w:sz w:val="22"/><w:szCs w:val="22"/></w:rPr></w:pPr><w:r w:rsidRPr="00327125"><w:rPr><w:rFonts w:ascii="Arial" w:hAnsi="Arial" w:cs="Arial"/><w:sz w:val="22"/><w:szCs w:val="22"/></w:rPr><w:t>Nombre</w:t></w:r><w:r><w:rPr><w:rFonts w:ascii="Arial" w:hAnsi="Arial" w:cs="Arial"/><w:sz w:val="22"/><w:szCs w:val="22"/></w:rPr><w:t xml:space="preserve"> </w:t></w:r><w:r w:rsidRPr="00327125"><w:rPr><w:rFonts w:ascii="Arial" w:hAnsi="Arial" w:cs="Arial"/><w:sz w:val="22"/><w:szCs w:val="22"/></w:rPr><w:t>____________</w:t></w:r><w:r w:rsidR="00E70B8C"><w:rPr><w:rFonts w:ascii="Arial" w:hAnsi="Arial" w:cs="Arial"/><w:sz w:val="22"/><w:szCs w:val="22"/></w:rPr><w:t>_____</w:t></w:r><w:r w:rsidRPr="00327125"><w:rPr><w:rFonts w:ascii="Arial" w:hAnsi="Arial" w:cs="Arial"/><w:sz w:val="22"/><w:szCs w:val="22"/></w:rPr><w:t>______________</w:t></w:r><w:r><w:rPr><w:rFonts w:ascii="Arial" w:hAnsi="Arial" w:cs="Arial"/><w:sz w:val="22"/><w:szCs w:val="22"/></w:rPr><w:t xml:space="preserve"> </w:t></w:r><w:r w:rsidRPr="00327125"><w:rPr><w:rFonts w:ascii="Arial" w:hAnsi="Arial" w:cs="Arial"/><w:sz w:val="22"/><w:szCs w:val="22"/></w:rPr><w:t>en calidad de _____</w:t></w:r><w:r w:rsidR="00E70B8C"><w:rPr><w:rFonts w:ascii="Arial" w:hAnsi="Arial" w:cs="Arial"/><w:sz w:val="22"/><w:szCs w:val="22"/></w:rPr><w:t>______</w:t></w:r><w:r w:rsidRPr="00327125"><w:rPr><w:rFonts w:ascii="Arial" w:hAnsi="Arial" w:cs="Arial"/><w:sz w:val="22"/><w:szCs w:val="22"/></w:rPr><w:t xml:space="preserve">________________ debidamente autorizado para actuar en nombre y representación de </w:t></w:r><w:r><w:rPr><w:rFonts w:ascii="Arial" w:hAnsi="Arial" w:cs="Arial"/><w:color w:val="FF0000"/><w:sz w:val="22"/><w:szCs w:val="22"/></w:rPr><w:t>(</w:t></w:r><w:r w:rsidRPr="00327125"><w:rPr><w:rFonts w:ascii="Arial" w:hAnsi="Arial" w:cs="Arial"/><w:color w:val="FF0000"/><w:sz w:val="22"/><w:szCs w:val="22"/></w:rPr><w:t>${empresa_nombre}</w:t></w:r><w:r><w:rPr><w:rFonts w:ascii="Arial" w:hAnsi="Arial" w:cs="Arial"/><w:color w:val="FF0000"/><w:sz w:val="22"/><w:szCs w:val="22"/></w:rPr><w:t>)</w:t></w:r><w:r w:rsidRPr="00327125"><w:rPr><w:rFonts w:ascii="Arial" w:hAnsi="Arial" w:cs="Arial"/><w:color w:val="FF0000"/><w:sz w:val="22"/><w:szCs w:val="22"/></w:rPr><w:t>.</w:t></w:r></w:p><w:p w:rsidR="005A4C59" w:rsidRDefault="005A4C59" w:rsidP="006F5D8D"><w:pPr><w:spacing w:after="0" w:line="240" w:lineRule="auto"/><w:ind w:right="543"/><w:jc w:val="both"/><w:rPr><w:b/><w:color w:val="000000"/><w:sz w:val="22"/><w:szCs w:val="22"/></w:rPr></w:pPr></w:p><w:p w:rsidR="005A4C59" w:rsidRDefault="005A4C59" w:rsidP="006F5D8D"><w:pPr><w:spacing w:after="0" w:line="240" w:lineRule="auto"/><w:ind w:right="543"/><w:jc w:val="both"/><w:rPr><w:b/><w:color w:val="000000"/><w:sz w:val="22"/><w:szCs w:val="22"/></w:rPr></w:pPr></w:p><w:p w:rsidR="00C22DBE" w:rsidRPr="00E70B8C" w:rsidRDefault="00327125" w:rsidP="006F5D8D"><w:pPr><w:spacing w:after="0" w:line="240" w:lineRule="auto"/><w:ind w:right="543"/><w:jc w:val="both"/><w:rPr><w:rFonts w:eastAsia="Times New Roman"/><w:color w:val="FF0000"/><w:sz w:val="22"/><w:szCs w:val="22"/><w:lang w:eastAsia="es-ES"/></w:rPr></w:pPr><w:r w:rsidRPr="00327125"><w:rPr><w:rFonts w:eastAsia="Calibri"/><w:b/><w:color w:val="000000"/><w:sz w:val="22"/><w:szCs w:val="22"/></w:rPr><w:t>${img_firma} ${img_sello} — ${fecha}</w:t></w:r></w:p><w:p w:rsidR="004D0BF7" w:rsidRPr="00E70B8C" w:rsidRDefault="004D0BF7" w:rsidP="004D0BF7"><w:pPr><w:pStyle w:val="Default"/><w:spacing w:before="240"/><w:jc w:val="both"/><w:rPr><w:rFonts w:ascii="Arial" w:hAnsi="Arial" w:cs="Arial"/><w:color w:val="FF0000"/><w:sz w:val="22"/><w:szCs w:val="22"/></w:rPr></w:pPr><w:r w:rsidRPr="00E70B8C"><w:rPr><w:rFonts w:ascii="Arial" w:hAnsi="Arial" w:cs="Arial"/><w:color w:val="FF0000"/><w:sz w:val="22"/><w:szCs w:val="22"/></w:rPr><w:t>(Persona  o personas autorizadas a firmar en nombre del Oferente)</w:t></w:r></w:p><w:p w:rsidR="00EE1E7B" w:rsidRPr="004D0BF7" w:rsidRDefault="00EE1E7B" w:rsidP="004D0BF7"><w:pPr><w:spacing w:before="240" w:line="240" w:lineRule="auto"/><w:ind w:right="543"/><w:jc w:val="both"/><w:rPr><w:sz w:val="22"/><w:szCs w:val="22"/></w:rPr></w:pPr></w:p><w:sectPr w:rsidR="00EE1E7B" w:rsidRPr="004D0BF7" w:rsidSect="00D302DE"><w:headerReference w:type="default" r:id="rId9"/><w:footerReference w:type="default" r:id="rId10"/><w:pgSz w:w="11907" w:h="16839" w:code="9"/><w:pgMar w:top="1440" w:right="1440" w:bottom="1440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EF4" w:rsidRDefault="002A0EF4" w:rsidP="001007E7">
      <w:pPr>
        <w:spacing w:after="0" w:line="240" w:lineRule="auto"/>
      </w:pPr>
      <w:r>
        <w:separator/>
      </w:r>
    </w:p>
  </w:endnote>
  <w:endnote w:type="continuationSeparator" w:id="0">
    <w:p w:rsidR="002A0EF4" w:rsidRDefault="002A0EF4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FF5C42">
    <w:pPr>
      <w:pStyle w:val="Piedepgina"/>
    </w:pPr>
    <w:r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76.75pt;margin-top:-10.9pt;width:116.1pt;height:32.55pt;z-index:251663360;mso-width-relative:margin;mso-height-relative:margin" filled="f" stroked="f">
          <v:textbox style="mso-next-textbox:#_x0000_s2051" inset="0,0,0,0">
            <w:txbxContent>
              <w:p w:rsidR="00B97B51" w:rsidRPr="008C388B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8C388B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Pr="008C388B" w:rsidRDefault="004D45A8" w:rsidP="00157600">
                <w:pPr>
                  <w:spacing w:after="0" w:line="240" w:lineRule="auto"/>
                  <w:rPr>
                    <w:sz w:val="14"/>
                  </w:rPr>
                </w:pPr>
                <w:r w:rsidRPr="008C388B">
                  <w:rPr>
                    <w:sz w:val="14"/>
                  </w:rPr>
                  <w:t xml:space="preserve">Original 1 – Expediente </w:t>
                </w:r>
                <w:r w:rsidR="00B97B51" w:rsidRPr="008C388B">
                  <w:rPr>
                    <w:sz w:val="14"/>
                  </w:rPr>
                  <w:t>de Compras</w:t>
                </w:r>
              </w:p>
              <w:p w:rsidR="004D45A8" w:rsidRPr="008C388B" w:rsidRDefault="004D45A8" w:rsidP="00157600">
                <w:pPr>
                  <w:spacing w:after="0" w:line="240" w:lineRule="auto"/>
                  <w:rPr>
                    <w:sz w:val="14"/>
                  </w:rPr>
                </w:pPr>
                <w:r w:rsidRPr="008C388B">
                  <w:rPr>
                    <w:sz w:val="14"/>
                  </w:rPr>
                  <w:t xml:space="preserve">Copia1 – </w:t>
                </w:r>
                <w:sdt>
                  <w:sdtPr>
                    <w:rPr>
                      <w:rStyle w:val="Style17"/>
                      <w:sz w:val="14"/>
                    </w:rPr>
                    <w:id w:val="2639573"/>
                  </w:sdtPr>
                  <w:sdtEndPr>
                    <w:rPr>
                      <w:rStyle w:val="Style17"/>
                    </w:rPr>
                  </w:sdtEndPr>
                  <w:sdtContent>
                    <w:r w:rsidRPr="008C388B">
                      <w:rPr>
                        <w:rStyle w:val="Style17"/>
                        <w:sz w:val="14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  <w:r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13.6pt;margin-top:-.35pt;width:47.5pt;height:13.85pt;z-index:251660288;mso-width-relative:margin;mso-height-relative:margin" filled="f" stroked="f">
          <v:textbox style="mso-next-textbox:#_x0000_s2049" inset="0,0,0,0">
            <w:txbxContent>
              <w:p w:rsidR="00B97B51" w:rsidRPr="008C388B" w:rsidRDefault="00B97B51">
                <w:pPr>
                  <w:rPr>
                    <w:sz w:val="14"/>
                    <w:lang w:val="en-US"/>
                  </w:rPr>
                </w:pPr>
                <w:r w:rsidRPr="008C388B">
                  <w:rPr>
                    <w:sz w:val="14"/>
                  </w:rPr>
                  <w:t>/</w:t>
                </w:r>
                <w:r w:rsidR="00AD4CDE">
                  <w:rPr>
                    <w:sz w:val="14"/>
                    <w:lang w:val="es-DO"/>
                  </w:rPr>
                  <w:t>UR.0</w:t>
                </w:r>
                <w:r w:rsidR="00AB4940">
                  <w:rPr>
                    <w:sz w:val="14"/>
                    <w:lang w:val="es-DO"/>
                  </w:rPr>
                  <w:t>10-2012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5A4C59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5315444</wp:posOffset>
          </wp:positionH>
          <wp:positionV relativeFrom="paragraph">
            <wp:posOffset>-4841</wp:posOffset>
          </wp:positionV>
          <wp:extent cx="764722" cy="237507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722" cy="2375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EF4" w:rsidRDefault="002A0EF4" w:rsidP="001007E7">
      <w:pPr>
        <w:spacing w:after="0" w:line="240" w:lineRule="auto"/>
      </w:pPr>
      <w:r>
        <w:separator/>
      </w:r>
    </w:p>
  </w:footnote>
  <w:footnote w:type="continuationSeparator" w:id="0">
    <w:p w:rsidR="002A0EF4" w:rsidRDefault="002A0EF4" w:rsidP="0010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C59" w:rsidRDefault="00FF5C42">
    <w:pPr>
      <w:pStyle w:val="Encabezado"/>
    </w:pPr>
    <w:r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403.45pt;margin-top:13.4pt;width:83.6pt;height:25.35pt;z-index:251666432;mso-width-relative:margin;mso-height-relative:margin" filled="f" stroked="f">
          <v:textbox style="mso-next-textbox:#_x0000_s2054">
            <w:txbxContent>
              <w:p w:rsidR="005A4C59" w:rsidRPr="0026335F" w:rsidRDefault="005A4C59" w:rsidP="005A4C59">
                <w:pPr>
                  <w:rPr>
                    <w:sz w:val="22"/>
                    <w:szCs w:val="22"/>
                  </w:rPr>
                </w:pPr>
                <w:r w:rsidRPr="0026335F">
                  <w:rPr>
                    <w:sz w:val="22"/>
                    <w:szCs w:val="22"/>
                  </w:rPr>
                  <w:t xml:space="preserve">Página </w:t>
                </w:r>
                <w:r w:rsidR="00044816" w:rsidRPr="0026335F">
                  <w:rPr>
                    <w:b/>
                    <w:sz w:val="22"/>
                    <w:szCs w:val="22"/>
                  </w:rPr>
                  <w:fldChar w:fldCharType="begin"/>
                </w:r>
                <w:r w:rsidRPr="0026335F">
                  <w:rPr>
                    <w:b/>
                    <w:sz w:val="22"/>
                    <w:szCs w:val="22"/>
                  </w:rPr>
                  <w:instrText xml:space="preserve"> PAGE   \* MERGEFORMAT </w:instrText>
                </w:r>
                <w:r w:rsidR="00044816" w:rsidRPr="0026335F">
                  <w:rPr>
                    <w:b/>
                    <w:sz w:val="22"/>
                    <w:szCs w:val="22"/>
                  </w:rPr>
                  <w:fldChar w:fldCharType="separate"/>
                </w:r>
                <w:r w:rsidR="00FF5C42">
                  <w:rPr>
                    <w:b/>
                    <w:noProof/>
                    <w:sz w:val="22"/>
                    <w:szCs w:val="22"/>
                  </w:rPr>
                  <w:t>1</w:t>
                </w:r>
                <w:r w:rsidR="00044816" w:rsidRPr="0026335F">
                  <w:rPr>
                    <w:b/>
                    <w:sz w:val="22"/>
                    <w:szCs w:val="22"/>
                  </w:rPr>
                  <w:fldChar w:fldCharType="end"/>
                </w:r>
                <w:r w:rsidRPr="0026335F">
                  <w:rPr>
                    <w:sz w:val="22"/>
                    <w:szCs w:val="22"/>
                  </w:rPr>
                  <w:t xml:space="preserve"> de </w:t>
                </w:r>
                <w:fldSimple w:instr=" NUMPAGES   \* MERGEFORMAT ">
                  <w:r w:rsidR="00FF5C42" w:rsidRPr="00FF5C42">
                    <w:rPr>
                      <w:b/>
                      <w:noProof/>
                      <w:sz w:val="22"/>
                      <w:szCs w:val="22"/>
                    </w:rPr>
                    <w:t>2</w:t>
                  </w:r>
                </w:fldSimple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ttachedTemplate r:id="rId1"/>
  <w:documentProtection w:formatting="1" w:enforcement="1" w:cryptProviderType="rsaFull" w:cryptAlgorithmClass="hash" w:cryptAlgorithmType="typeAny" w:cryptAlgorithmSid="4" w:cryptSpinCount="50000" w:hash="yDMzERbT+B3reKENFfaDz98wgK4=" w:salt="vEnP72ahTARxgrP9b2vMo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70B8C"/>
    <w:rsid w:val="00034DD9"/>
    <w:rsid w:val="00044816"/>
    <w:rsid w:val="00045479"/>
    <w:rsid w:val="000652D4"/>
    <w:rsid w:val="001007E7"/>
    <w:rsid w:val="001020C0"/>
    <w:rsid w:val="00157600"/>
    <w:rsid w:val="00170EC5"/>
    <w:rsid w:val="00181E8D"/>
    <w:rsid w:val="00194FF2"/>
    <w:rsid w:val="001A3F92"/>
    <w:rsid w:val="001E41DC"/>
    <w:rsid w:val="001F73A7"/>
    <w:rsid w:val="002009A7"/>
    <w:rsid w:val="00253DBA"/>
    <w:rsid w:val="0026335F"/>
    <w:rsid w:val="0026692E"/>
    <w:rsid w:val="002A0EF4"/>
    <w:rsid w:val="002E1412"/>
    <w:rsid w:val="00314023"/>
    <w:rsid w:val="00327125"/>
    <w:rsid w:val="0042490F"/>
    <w:rsid w:val="004379A6"/>
    <w:rsid w:val="00456C17"/>
    <w:rsid w:val="00466B9C"/>
    <w:rsid w:val="004807C5"/>
    <w:rsid w:val="00490547"/>
    <w:rsid w:val="004C791F"/>
    <w:rsid w:val="004D0BF7"/>
    <w:rsid w:val="004D45A8"/>
    <w:rsid w:val="004E4901"/>
    <w:rsid w:val="00535962"/>
    <w:rsid w:val="005A4C59"/>
    <w:rsid w:val="00611A07"/>
    <w:rsid w:val="0062592A"/>
    <w:rsid w:val="006506D0"/>
    <w:rsid w:val="00651E48"/>
    <w:rsid w:val="006709BC"/>
    <w:rsid w:val="00674F75"/>
    <w:rsid w:val="006F567F"/>
    <w:rsid w:val="006F5D8D"/>
    <w:rsid w:val="00703658"/>
    <w:rsid w:val="00725091"/>
    <w:rsid w:val="00780880"/>
    <w:rsid w:val="007A214B"/>
    <w:rsid w:val="007B6F6F"/>
    <w:rsid w:val="0082707E"/>
    <w:rsid w:val="00886723"/>
    <w:rsid w:val="008B3AE5"/>
    <w:rsid w:val="008C388B"/>
    <w:rsid w:val="00A11511"/>
    <w:rsid w:val="00A16099"/>
    <w:rsid w:val="00A640BD"/>
    <w:rsid w:val="00A72F42"/>
    <w:rsid w:val="00AB4940"/>
    <w:rsid w:val="00AD4CDE"/>
    <w:rsid w:val="00AD7919"/>
    <w:rsid w:val="00AF0C17"/>
    <w:rsid w:val="00B62EEF"/>
    <w:rsid w:val="00B97B51"/>
    <w:rsid w:val="00BA0007"/>
    <w:rsid w:val="00BC1D0C"/>
    <w:rsid w:val="00BC61BD"/>
    <w:rsid w:val="00C078CB"/>
    <w:rsid w:val="00C22DBE"/>
    <w:rsid w:val="00C42F54"/>
    <w:rsid w:val="00C5078F"/>
    <w:rsid w:val="00C643A8"/>
    <w:rsid w:val="00C66D08"/>
    <w:rsid w:val="00C74316"/>
    <w:rsid w:val="00C96F5C"/>
    <w:rsid w:val="00CA0E82"/>
    <w:rsid w:val="00CA4661"/>
    <w:rsid w:val="00CE67A3"/>
    <w:rsid w:val="00D24FA7"/>
    <w:rsid w:val="00D302DE"/>
    <w:rsid w:val="00D41594"/>
    <w:rsid w:val="00D64696"/>
    <w:rsid w:val="00D90D49"/>
    <w:rsid w:val="00DC2CBB"/>
    <w:rsid w:val="00DC5D96"/>
    <w:rsid w:val="00DD4F3E"/>
    <w:rsid w:val="00E13E55"/>
    <w:rsid w:val="00E70B8C"/>
    <w:rsid w:val="00EA7406"/>
    <w:rsid w:val="00EE1E7B"/>
    <w:rsid w:val="00F225BF"/>
    <w:rsid w:val="00F53753"/>
    <w:rsid w:val="00F7167E"/>
    <w:rsid w:val="00F7443C"/>
    <w:rsid w:val="00F9504D"/>
    <w:rsid w:val="00FC2870"/>
    <w:rsid w:val="00FF5C42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;"/>
  <w15:docId w15:val="{8964461E-DA3E-4A72-9F9A-2067FC0C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customStyle="1" w:styleId="Default">
    <w:name w:val="Default"/>
    <w:rsid w:val="0032712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327125"/>
    <w:pPr>
      <w:spacing w:after="0" w:line="240" w:lineRule="auto"/>
      <w:jc w:val="both"/>
    </w:pPr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27125"/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Style18">
    <w:name w:val="Style18"/>
    <w:basedOn w:val="Fuentedeprrafopredeter"/>
    <w:uiPriority w:val="1"/>
    <w:rsid w:val="00886723"/>
    <w:rPr>
      <w:rFonts w:ascii="Arial" w:hAnsi="Arial"/>
      <w:b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12%20-%20Estructura%20para%20brindar%20Soporte%20Tecnic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668C0-6ADE-4981-A1F0-4D237498B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SNAP.F.0012 - Estructura para brindar Soporte Tecnico</Template>
  <TotalTime>6</TotalTime>
  <Pages>2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6</cp:revision>
  <cp:lastPrinted>2011-03-04T18:36:00Z</cp:lastPrinted>
  <dcterms:created xsi:type="dcterms:W3CDTF">2011-03-04T18:38:00Z</dcterms:created>
  <dcterms:modified xsi:type="dcterms:W3CDTF">2018-02-01T21:07:00Z</dcterms:modified>
</cp:coreProperties>
</file>