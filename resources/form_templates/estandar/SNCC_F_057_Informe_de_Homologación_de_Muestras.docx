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BB27A4">
      <w:bookmarkStart w:id="0" w:name="_GoBack"/>
      <w:bookmarkEnd w:id="0"/>
      <w:r w:rsidRPr="00CE3837">
        <w:rPr>
          <w:noProof/>
          <w:lang w:val="es-DO" w:eastAsia="es-DO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posOffset>4025265</wp:posOffset>
            </wp:positionH>
            <wp:positionV relativeFrom="margin">
              <wp:posOffset>-619125</wp:posOffset>
            </wp:positionV>
            <wp:extent cx="882000" cy="878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DO" w:eastAsia="es-DO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1" type="#_x0000_t202" style="position:absolute;margin-left:-27pt;margin-top:-36.9pt;width:81pt;height:84.9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" filled="f" stroked="f">
            <v:textbox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lang w:val="es-DO" w:eastAsia="es-DO"/>
        </w:rPr>
        <w:pict>
          <v:group id="Group 21" o:spid="_x0000_s1026" style="position:absolute;margin-left:555.4pt;margin-top:-46.85pt;width:153.5pt;height:63.2pt;z-index:251697152;mso-position-horizontal-relative:text;mso-position-vertical-relative:text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">
            <v:rect id="Rectangle 22" o:spid="_x0000_s1027" style="position:absolute;left:12866;top:523;width:2544;height:11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Hcy8EA&#10;AADbAAAADwAAAGRycy9kb3ducmV2LnhtbERPyWrDMBC9B/oPYgq9xXIKLcGJYpzSQE+BLNDmNlgT&#10;ydgaGUuN3b+PCoXe5vHWWZeT68SNhtB4VrDIchDEtdcNGwXn026+BBEissbOMyn4oQDl5mG2xkL7&#10;kQ90O0YjUgiHAhXYGPtCylBbchgy3xMn7uoHhzHBwUg94JjCXSef8/xVOmw4NVjs6c1S3R6/nYL3&#10;/rKvXkyQ1We0X63fjju7N0o9PU7VCkSkKf6L/9wfOs1fwO8v6QC5u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+R3MvBAAAA2wAAAA8AAAAAAAAAAAAAAAAAmAIAAGRycy9kb3du&#10;cmV2LnhtbFBLBQYAAAAABAAEAPUAAACGAwAAAAA=&#10;" filled="f"/>
            <v:group id="Group 23" o:spid="_x0000_s1028" style="position:absolute;left:12940;top:561;width:2413;height:968" coordorigin="9151,720" coordsize="2009,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<v:shape id="Text Box 24" o:spid="_x0000_s1029" type="#_x0000_t202" style="position:absolute;left:9151;top:1077;width:2009;height: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VeWsMA&#10;AADbAAAADwAAAGRycy9kb3ducmV2LnhtbERPS2vCQBC+F/wPywi91Y2PikZX8YHQHjz4Ao9Ddkyi&#10;2dmQ3cakv75bKPQ2H99z5svGFKKmyuWWFfR7EQjixOqcUwXn0+5tAsJ5ZI2FZVLQkoPlovMyx1jb&#10;Jx+oPvpUhBB2MSrIvC9jKV2SkUHXsyVx4G62MugDrFKpK3yGcFPIQRSNpcGcQ0OGJW0ySh7HL6Pg&#10;MqD9dPReXrf39PFZt7Rdu/Zbqddus5qB8NT4f/Gf+0OH+UP4/SUc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VeWsMAAADbAAAADwAAAAAAAAAAAAAAAACYAgAAZHJzL2Rv&#10;d25yZXYueG1sUEsFBgAAAAAEAAQA9QAAAIgDAAAAAA==&#10;" fillcolor="white [3212]" strokecolor="white [3212]" strokeweight="2.25pt">
                <v:textbox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6B202F" w:rsidRPr="00535962" w:rsidRDefault="006B202F" w:rsidP="006B202F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${proceso_codigo}</w:t>
                          </w:r>
                        </w:p>
                      </w:sdtContent>
                    </w:sdt>
                  </w:txbxContent>
                </v:textbox>
              </v:shape>
              <v:shape id="Text Box 25" o:spid="_x0000_s1030" type="#_x0000_t202" style="position:absolute;left:9151;top:720;width:200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aYdMAA&#10;AADbAAAADwAAAGRycy9kb3ducmV2LnhtbERP22rCQBB9L/gPywh9qxuLBkldRYReXoQ29gOG7JgE&#10;s7NLdhqjX98VCn2bw7nOeju6Tg3Ux9azgfksA0VcedtybeD7+Pq0AhUF2WLnmQxcKcJ2M3lYY2H9&#10;hb9oKKVWKYRjgQYakVBoHauGHMaZD8SJO/neoSTY19r2eEnhrtPPWZZrhy2nhgYD7RuqzuWPMyBx&#10;Yctd7vOwCtXn++3tsBwOYszjdNy9gBIa5V/85/6waf4C7r+kA/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GaYdMAAAADbAAAADwAAAAAAAAAAAAAAAACYAgAAZHJzL2Rvd25y&#10;ZXYueG1sUEsFBgAAAAAEAAQA9QAAAIUDAAAAAA==&#10;" fillcolor="black [3213]" strokecolor="white [3212]" strokeweight="3pt">
                <v:textbox>
                  <w:txbxContent>
                    <w:p w:rsidR="006B202F" w:rsidRPr="00535962" w:rsidRDefault="006B202F" w:rsidP="006B202F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noProof/>
          <w:lang w:val="es-DO" w:eastAsia="es-DO"/>
        </w:rPr>
        <w:pict>
          <v:shape id="Text Box 20" o:spid="_x0000_s1032" type="#_x0000_t202" style="position:absolute;margin-left:-14.1pt;margin-top:-47.2pt;width:74.65pt;height:24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" filled="f" stroked="f">
            <v:textbox inset="0,0,0,0">
              <w:txbxContent>
                <w:p w:rsidR="006B202F" w:rsidRPr="00B02129" w:rsidRDefault="00410707" w:rsidP="006B202F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SNCC.F.05</w:t>
                  </w:r>
                  <w:r w:rsidR="00EA49C0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7</w:t>
                  </w:r>
                </w:p>
              </w:txbxContent>
            </v:textbox>
          </v:shape>
        </w:pict>
      </w:r>
    </w:p>
    <w:p w:rsidR="00535962" w:rsidRPr="00535962" w:rsidRDefault="00BB27A4" w:rsidP="00535962">
      <w:r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w:pict>
          <v:shape id="Text Box 16" o:spid="_x0000_s1033" type="#_x0000_t202" style="position:absolute;margin-left:246.1pt;margin-top:1.45pt;width:216.8pt;height:32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" stroked="f">
            <v:textbox>
              <w:txbxContent>
                <w:p w:rsidR="002E1412" w:rsidRPr="002E1412" w:rsidRDefault="00BB27A4">
                  <w:pPr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lang w:val="es-DO" w:eastAsia="es-DO"/>
        </w:rPr>
        <w:pict>
          <v:shape id="Text Box 12" o:spid="_x0000_s1034" type="#_x0000_t202" style="position:absolute;margin-left:598.85pt;margin-top:9.15pt;width:112.45pt;height:21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" filled="f" stroked="f">
            <v:textbox>
              <w:txbxContent>
                <w:p w:rsidR="0026335F" w:rsidRPr="0026335F" w:rsidRDefault="00BB27A4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</w:p>
    <w:p w:rsidR="00535962" w:rsidRDefault="00BB27A4" w:rsidP="00535962">
      <w:r>
        <w:rPr>
          <w:noProof/>
          <w:sz w:val="24"/>
          <w:szCs w:val="24"/>
          <w:lang w:val="es-DO" w:eastAsia="es-DO"/>
        </w:rPr>
        <w:pict>
          <v:shape id="Text Box 13" o:spid="_x0000_s1035" type="#_x0000_t202" style="position:absolute;margin-left:621.15pt;margin-top:15.4pt;width:89pt;height:19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" filled="f" stroked="f">
            <v:textbox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2800EE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2800EE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0162E1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2800EE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0162E1" w:rsidRPr="000162E1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  <w:r>
        <w:rPr>
          <w:noProof/>
          <w:color w:val="FF0000"/>
          <w:lang w:val="es-DO" w:eastAsia="es-DO"/>
        </w:rPr>
        <w:pict>
          <v:shape id="Text Box 18" o:spid="_x0000_s1036" type="#_x0000_t202" style="position:absolute;margin-left:210.95pt;margin-top:13.85pt;width:288.85pt;height:36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" stroked="f">
            <v:textbox>
              <w:txbxContent>
                <w:p w:rsidR="00F7443C" w:rsidRPr="00626D0C" w:rsidRDefault="00EA49C0" w:rsidP="00CA0E8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</w:rPr>
                    <w:t>Informe de Homologación de</w:t>
                  </w:r>
                  <w:r w:rsidR="00410707">
                    <w:rPr>
                      <w:rStyle w:val="Style7"/>
                    </w:rPr>
                    <w:t xml:space="preserve"> muestras</w:t>
                  </w:r>
                </w:p>
              </w:txbxContent>
            </v:textbox>
          </v:shape>
        </w:pic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A640BD" w:rsidRPr="006B202F" w:rsidRDefault="00BB27A4" w:rsidP="00C66D08">
      <w:pPr>
        <w:tabs>
          <w:tab w:val="left" w:pos="6267"/>
        </w:tabs>
        <w:jc w:val="center"/>
        <w:rPr>
          <w:sz w:val="16"/>
          <w:szCs w:val="24"/>
        </w:rPr>
      </w:pPr>
      <w:r>
        <w:rPr>
          <w:b/>
          <w:noProof/>
          <w:sz w:val="22"/>
          <w:szCs w:val="22"/>
          <w:lang w:val="es-DO" w:eastAsia="es-DO"/>
        </w:rPr>
        <w:pict>
          <v:shape id="Cuadro de texto 18" o:spid="_x0000_s1037" type="#_x0000_t202" style="position:absolute;left:0;text-align:left;margin-left:135pt;margin-top:10.7pt;width:420.2pt;height:23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" stroked="f">
            <v:textbox>
              <w:txbxContent>
                <w:p w:rsidR="00EA49C0" w:rsidRPr="002E1412" w:rsidRDefault="00BB27A4">
                  <w:pPr>
                    <w:rPr>
                      <w:lang w:val="es-ES_tradnl"/>
                    </w:rPr>
                  </w:pPr>
                  <w:sdt>
                    <w:sdtPr>
                      <w:rPr>
                        <w:rStyle w:val="Style8"/>
                        <w:smallCaps/>
                      </w:rPr>
                      <w:alias w:val="Departamento ó unidad funcional"/>
                      <w:tag w:val="Nombre de la Institución"/>
                      <w:id w:val="13417873"/>
                    </w:sdtPr>
                    <w:sdtEndPr>
                      <w:rPr>
                        <w:rStyle w:val="Style8"/>
                      </w:rPr>
                    </w:sdtEndPr>
                    <w:sdtContent>
                      <w:r w:rsidR="00EA49C0" w:rsidRPr="001007E7">
                        <w:rPr>
                          <w:rStyle w:val="Style8"/>
                          <w:smallCaps/>
                        </w:rPr>
                        <w:t xml:space="preserve">Nombre del Departamento </w:t>
                      </w:r>
                      <w:proofErr w:type="spellStart"/>
                      <w:r w:rsidR="00EA49C0" w:rsidRPr="001007E7">
                        <w:rPr>
                          <w:rStyle w:val="Style8"/>
                          <w:smallCaps/>
                        </w:rPr>
                        <w:t>ó</w:t>
                      </w:r>
                      <w:proofErr w:type="spellEnd"/>
                      <w:r w:rsidR="00EA49C0" w:rsidRPr="001007E7">
                        <w:rPr>
                          <w:rStyle w:val="Style8"/>
                          <w:smallCaps/>
                        </w:rPr>
                        <w:t xml:space="preserve"> Unidad Funcional que genera el formulario</w:t>
                      </w:r>
                    </w:sdtContent>
                  </w:sdt>
                </w:p>
              </w:txbxContent>
            </v:textbox>
          </v:shape>
        </w:pict>
      </w:r>
    </w:p>
    <w:p w:rsidR="00E124CB" w:rsidRPr="00E124CB" w:rsidRDefault="00E124CB" w:rsidP="006D38F2">
      <w:pPr>
        <w:pStyle w:val="Default"/>
        <w:spacing w:line="276" w:lineRule="auto"/>
        <w:jc w:val="both"/>
        <w:rPr>
          <w:rFonts w:ascii="Arial" w:hAnsi="Arial" w:cs="Arial"/>
          <w:b/>
          <w:bCs/>
          <w:color w:val="FF6600"/>
          <w:sz w:val="22"/>
          <w:szCs w:val="22"/>
        </w:rPr>
      </w:pPr>
    </w:p>
    <w:p w:rsidR="00E124CB" w:rsidRPr="00E124CB" w:rsidRDefault="00E124CB" w:rsidP="007B039D">
      <w:pPr>
        <w:pStyle w:val="Default"/>
        <w:rPr>
          <w:rFonts w:ascii="Arial" w:hAnsi="Arial" w:cs="Arial"/>
          <w:color w:val="FF0000"/>
          <w:sz w:val="22"/>
          <w:szCs w:val="22"/>
          <w:lang w:val="es-ES_tradnl"/>
        </w:rPr>
      </w:pPr>
    </w:p>
    <w:tbl>
      <w:tblPr>
        <w:tblStyle w:val="Tablaconcuadrcula"/>
        <w:tblW w:w="14283" w:type="dxa"/>
        <w:tblLayout w:type="fixed"/>
        <w:tblLook w:val="01E0" w:firstRow="1" w:lastRow="1" w:firstColumn="1" w:lastColumn="1" w:noHBand="0" w:noVBand="0"/>
      </w:tblPr>
      <w:tblGrid>
        <w:gridCol w:w="1242"/>
        <w:gridCol w:w="2268"/>
        <w:gridCol w:w="4962"/>
        <w:gridCol w:w="2977"/>
        <w:gridCol w:w="2834"/>
      </w:tblGrid>
      <w:tr w:rsidR="007B039D" w:rsidRPr="006E45AC" w:rsidTr="00FA361F">
        <w:trPr>
          <w:trHeight w:val="482"/>
        </w:trPr>
        <w:tc>
          <w:tcPr>
            <w:tcW w:w="14283" w:type="dxa"/>
            <w:gridSpan w:val="5"/>
            <w:vAlign w:val="center"/>
          </w:tcPr>
          <w:p w:rsidR="007B039D" w:rsidRPr="007B039D" w:rsidRDefault="007B039D" w:rsidP="00FA361F">
            <w:pPr>
              <w:rPr>
                <w:rFonts w:ascii="Arial" w:hAnsi="Arial" w:cs="Arial"/>
                <w:b/>
                <w:sz w:val="22"/>
              </w:rPr>
            </w:pPr>
            <w:r w:rsidRPr="007B039D">
              <w:rPr>
                <w:rFonts w:ascii="Arial" w:hAnsi="Arial" w:cs="Arial"/>
                <w:b/>
                <w:sz w:val="22"/>
              </w:rPr>
              <w:t>Nom</w:t>
            </w:r>
            <w:r>
              <w:rPr>
                <w:rFonts w:ascii="Arial" w:hAnsi="Arial" w:cs="Arial"/>
                <w:b/>
                <w:sz w:val="22"/>
              </w:rPr>
              <w:t>bre del Oferente No. 1</w:t>
            </w:r>
            <w:r>
              <w:rPr>
                <w:rStyle w:val="Refdenotaalpie"/>
                <w:rFonts w:ascii="Arial" w:hAnsi="Arial" w:cs="Arial"/>
                <w:b/>
                <w:sz w:val="22"/>
              </w:rPr>
              <w:footnoteReference w:id="1"/>
            </w:r>
            <w:r>
              <w:rPr>
                <w:rFonts w:ascii="Arial" w:hAnsi="Arial" w:cs="Arial"/>
                <w:b/>
                <w:sz w:val="22"/>
              </w:rPr>
              <w:t>:</w:t>
            </w:r>
            <w:sdt>
              <w:sdtPr>
                <w:rPr>
                  <w:rStyle w:val="Estilo2"/>
                </w:rPr>
                <w:id w:val="-24951270"/>
                <w:placeholder>
                  <w:docPart w:val="2D8BDC8C8EF1444D8E6F78BD86461278"/>
                </w:placeholder>
              </w:sdtPr>
              <w:sdtEndPr>
                <w:rPr>
                  <w:rStyle w:val="Estilo2"/>
                </w:rPr>
              </w:sdtEndPr>
              <w:sdtContent>
                <w:r w:rsidR="00FA361F" w:rsidRPr="00FA361F">
                  <w:rPr>
                    <w:rStyle w:val="Estilo2"/>
                  </w:rPr>
                  <w:t>(Indicar Nombre del Oferente)</w:t>
                </w:r>
              </w:sdtContent>
            </w:sdt>
          </w:p>
        </w:tc>
      </w:tr>
      <w:tr w:rsidR="00FA361F" w:rsidRPr="006E45AC" w:rsidTr="00FA361F">
        <w:trPr>
          <w:trHeight w:val="482"/>
        </w:trPr>
        <w:tc>
          <w:tcPr>
            <w:tcW w:w="1242" w:type="dxa"/>
            <w:vAlign w:val="center"/>
          </w:tcPr>
          <w:p w:rsidR="007B039D" w:rsidRPr="006E45AC" w:rsidRDefault="007B039D" w:rsidP="00E007FA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E45AC">
              <w:rPr>
                <w:rFonts w:ascii="Arial" w:hAnsi="Arial" w:cs="Arial"/>
                <w:b/>
                <w:sz w:val="22"/>
              </w:rPr>
              <w:t>Renglón No.</w:t>
            </w:r>
          </w:p>
        </w:tc>
        <w:tc>
          <w:tcPr>
            <w:tcW w:w="2268" w:type="dxa"/>
            <w:vAlign w:val="center"/>
          </w:tcPr>
          <w:p w:rsidR="007B039D" w:rsidRPr="006E45AC" w:rsidRDefault="007B039D" w:rsidP="00E007FA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E45AC">
              <w:rPr>
                <w:rFonts w:ascii="Arial" w:hAnsi="Arial" w:cs="Arial"/>
                <w:b/>
                <w:sz w:val="22"/>
              </w:rPr>
              <w:t>Código</w:t>
            </w:r>
          </w:p>
        </w:tc>
        <w:tc>
          <w:tcPr>
            <w:tcW w:w="4962" w:type="dxa"/>
            <w:vAlign w:val="center"/>
          </w:tcPr>
          <w:p w:rsidR="007B039D" w:rsidRPr="006E45AC" w:rsidRDefault="007B039D" w:rsidP="00E007FA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6E45AC">
              <w:rPr>
                <w:rFonts w:ascii="Arial" w:hAnsi="Arial" w:cs="Arial"/>
                <w:b/>
                <w:sz w:val="22"/>
              </w:rPr>
              <w:t>Descripción</w:t>
            </w:r>
            <w:r>
              <w:rPr>
                <w:rFonts w:ascii="Arial" w:hAnsi="Arial" w:cs="Arial"/>
                <w:b/>
                <w:sz w:val="22"/>
              </w:rPr>
              <w:t xml:space="preserve"> del Producto</w:t>
            </w:r>
          </w:p>
        </w:tc>
        <w:tc>
          <w:tcPr>
            <w:tcW w:w="2977" w:type="dxa"/>
            <w:vAlign w:val="center"/>
          </w:tcPr>
          <w:p w:rsidR="007B039D" w:rsidRPr="00B55C91" w:rsidRDefault="007B039D" w:rsidP="00E007FA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Unidad de Medida</w:t>
            </w:r>
          </w:p>
        </w:tc>
        <w:tc>
          <w:tcPr>
            <w:tcW w:w="2834" w:type="dxa"/>
            <w:vAlign w:val="center"/>
          </w:tcPr>
          <w:p w:rsidR="007B039D" w:rsidRPr="006E45AC" w:rsidRDefault="007B039D" w:rsidP="00E007FA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Evaluación</w:t>
            </w:r>
          </w:p>
          <w:p w:rsidR="007B039D" w:rsidRPr="006E45AC" w:rsidRDefault="007B039D" w:rsidP="00E007FA">
            <w:pPr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E007FA" w:rsidRPr="006E45AC" w:rsidTr="00FA361F">
        <w:tc>
          <w:tcPr>
            <w:tcW w:w="1242" w:type="dxa"/>
            <w:vAlign w:val="center"/>
          </w:tcPr>
          <w:p w:rsidR="007B039D" w:rsidRPr="006E45AC" w:rsidRDefault="000A4CF8" w:rsidP="00FA361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sdt>
          <w:sdtPr>
            <w:rPr>
              <w:rStyle w:val="Style20"/>
            </w:rPr>
            <w:id w:val="4716415"/>
            <w:placeholder>
              <w:docPart w:val="8D88B9C102C641E28CF5065463BB1848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2268" w:type="dxa"/>
                <w:vAlign w:val="bottom"/>
              </w:tcPr>
              <w:p w:rsidR="007B039D" w:rsidRPr="006E45AC" w:rsidRDefault="000A4CF8" w:rsidP="00E007FA">
                <w:pPr>
                  <w:rPr>
                    <w:rFonts w:ascii="Arial" w:hAnsi="Arial" w:cs="Arial"/>
                  </w:rPr>
                </w:pPr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 xml:space="preserve"> 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No.</w:t>
                </w:r>
                <w:r>
                  <w:rPr>
                    <w:rStyle w:val="Style20"/>
                    <w:lang w:val="en-US"/>
                  </w:rPr>
                  <w:t>Código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tc>
          <w:tcPr>
            <w:tcW w:w="4962" w:type="dxa"/>
            <w:vAlign w:val="bottom"/>
          </w:tcPr>
          <w:p w:rsidR="007B039D" w:rsidRPr="006E45AC" w:rsidRDefault="007B039D" w:rsidP="00E007FA">
            <w:pPr>
              <w:rPr>
                <w:rFonts w:ascii="Arial" w:hAnsi="Arial" w:cs="Arial"/>
              </w:rPr>
            </w:pPr>
          </w:p>
          <w:p w:rsidR="007B039D" w:rsidRPr="006E45AC" w:rsidRDefault="00BB27A4" w:rsidP="00E007FA">
            <w:pPr>
              <w:rPr>
                <w:rFonts w:ascii="Arial" w:hAnsi="Arial" w:cs="Arial"/>
              </w:rPr>
            </w:pPr>
            <w:sdt>
              <w:sdtPr>
                <w:rPr>
                  <w:rStyle w:val="Style20"/>
                </w:rPr>
                <w:id w:val="15673071"/>
                <w:placeholder>
                  <w:docPart w:val="9B4726B6F9E741D99E2179B4940043DD"/>
                </w:placeholder>
              </w:sdtPr>
              <w:sdtEndPr>
                <w:rPr>
                  <w:rStyle w:val="Fuentedeprrafopredeter"/>
                  <w:rFonts w:asciiTheme="minorHAnsi" w:hAnsiTheme="minorHAnsi"/>
                  <w:bCs/>
                  <w:sz w:val="20"/>
                  <w:lang w:val="en-US"/>
                </w:rPr>
              </w:sdtEndPr>
              <w:sdtContent>
                <w:r w:rsidR="000A4CF8"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="000A4CF8" w:rsidRPr="00492AC9">
                  <w:rPr>
                    <w:rStyle w:val="Style20"/>
                    <w:lang w:val="en-US"/>
                  </w:rPr>
                  <w:t>Indicar</w:t>
                </w:r>
                <w:r w:rsidR="000A4CF8">
                  <w:rPr>
                    <w:rStyle w:val="Style20"/>
                    <w:lang w:val="en-US"/>
                  </w:rPr>
                  <w:t>descripción</w:t>
                </w:r>
                <w:proofErr w:type="spellEnd"/>
                <w:r w:rsidR="000A4CF8" w:rsidRPr="00492AC9">
                  <w:rPr>
                    <w:rStyle w:val="Style20"/>
                    <w:lang w:val="en-US"/>
                  </w:rPr>
                  <w:t>)</w:t>
                </w:r>
              </w:sdtContent>
            </w:sdt>
          </w:p>
        </w:tc>
        <w:sdt>
          <w:sdtPr>
            <w:rPr>
              <w:rStyle w:val="Style20"/>
            </w:rPr>
            <w:id w:val="-1550065810"/>
            <w:placeholder>
              <w:docPart w:val="B84DA4C1DDDA4A1E922FF2F1EB4D86A6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2977" w:type="dxa"/>
                <w:vAlign w:val="bottom"/>
              </w:tcPr>
              <w:p w:rsidR="007B039D" w:rsidRPr="006E45AC" w:rsidRDefault="000A4CF8" w:rsidP="00E007FA">
                <w:pPr>
                  <w:rPr>
                    <w:rFonts w:ascii="Arial" w:hAnsi="Arial" w:cs="Arial"/>
                  </w:rPr>
                </w:pPr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r>
                  <w:rPr>
                    <w:rStyle w:val="Style20"/>
                    <w:lang w:val="en-US"/>
                  </w:rPr>
                  <w:t>Unidad</w:t>
                </w:r>
                <w:proofErr w:type="spellEnd"/>
                <w:r>
                  <w:rPr>
                    <w:rStyle w:val="Style20"/>
                    <w:lang w:val="en-US"/>
                  </w:rPr>
                  <w:t xml:space="preserve"> de </w:t>
                </w:r>
                <w:proofErr w:type="spellStart"/>
                <w:r>
                  <w:rPr>
                    <w:rStyle w:val="Style20"/>
                    <w:lang w:val="en-US"/>
                  </w:rPr>
                  <w:t>Medida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sdt>
          <w:sdtPr>
            <w:rPr>
              <w:rStyle w:val="Estilo1"/>
            </w:rPr>
            <w:alias w:val="Evaluación"/>
            <w:tag w:val="Evaluación"/>
            <w:id w:val="1495302604"/>
            <w:placeholder>
              <w:docPart w:val="05BB29ECB4EF4574948A8196F6AB420D"/>
            </w:placeholder>
            <w:showingPlcHdr/>
            <w:dropDownList>
              <w:listItem w:displayText="CONFORME" w:value="CONFORME"/>
              <w:listItem w:displayText="NO CONFORME" w:value="NO CONFORME"/>
            </w:dropDownList>
          </w:sdtPr>
          <w:sdtEndPr>
            <w:rPr>
              <w:rStyle w:val="Fuentedeprrafopredeter"/>
              <w:rFonts w:ascii="Times New Roman" w:hAnsi="Times New Roman"/>
              <w:sz w:val="20"/>
            </w:rPr>
          </w:sdtEndPr>
          <w:sdtContent>
            <w:tc>
              <w:tcPr>
                <w:tcW w:w="2834" w:type="dxa"/>
                <w:vAlign w:val="bottom"/>
              </w:tcPr>
              <w:p w:rsidR="007B039D" w:rsidRPr="006E45AC" w:rsidRDefault="00E007FA" w:rsidP="00E007FA">
                <w:pPr>
                  <w:rPr>
                    <w:rFonts w:ascii="Arial" w:hAnsi="Arial" w:cs="Arial"/>
                  </w:rPr>
                </w:pPr>
                <w:r w:rsidRPr="006B1B7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FA361F" w:rsidRPr="006E45AC" w:rsidTr="00FA361F">
        <w:tc>
          <w:tcPr>
            <w:tcW w:w="1242" w:type="dxa"/>
            <w:vAlign w:val="center"/>
          </w:tcPr>
          <w:p w:rsidR="007B039D" w:rsidRPr="006E45AC" w:rsidRDefault="000A4CF8" w:rsidP="00FA361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sdt>
          <w:sdtPr>
            <w:rPr>
              <w:rStyle w:val="Style20"/>
            </w:rPr>
            <w:id w:val="1770200379"/>
            <w:placeholder>
              <w:docPart w:val="D33068D3ADA547FD80EE5F8AFBFB3248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2268" w:type="dxa"/>
                <w:vAlign w:val="bottom"/>
              </w:tcPr>
              <w:p w:rsidR="007B039D" w:rsidRPr="006E45AC" w:rsidRDefault="000A4CF8" w:rsidP="00E007FA">
                <w:pPr>
                  <w:rPr>
                    <w:rFonts w:ascii="Arial" w:hAnsi="Arial" w:cs="Arial"/>
                  </w:rPr>
                </w:pPr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 xml:space="preserve"> 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No.</w:t>
                </w:r>
                <w:r>
                  <w:rPr>
                    <w:rStyle w:val="Style20"/>
                    <w:lang w:val="en-US"/>
                  </w:rPr>
                  <w:t>Código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tc>
          <w:tcPr>
            <w:tcW w:w="4962" w:type="dxa"/>
            <w:vAlign w:val="bottom"/>
          </w:tcPr>
          <w:p w:rsidR="007B039D" w:rsidRPr="006E45AC" w:rsidRDefault="007B039D" w:rsidP="00E007FA">
            <w:pPr>
              <w:rPr>
                <w:rFonts w:ascii="Arial" w:hAnsi="Arial" w:cs="Arial"/>
              </w:rPr>
            </w:pPr>
          </w:p>
          <w:p w:rsidR="007B039D" w:rsidRPr="006E45AC" w:rsidRDefault="00BB27A4" w:rsidP="00E007FA">
            <w:pPr>
              <w:rPr>
                <w:rFonts w:ascii="Arial" w:hAnsi="Arial" w:cs="Arial"/>
              </w:rPr>
            </w:pPr>
            <w:sdt>
              <w:sdtPr>
                <w:rPr>
                  <w:rStyle w:val="Style20"/>
                </w:rPr>
                <w:id w:val="-169794093"/>
                <w:placeholder>
                  <w:docPart w:val="40B088E4FB6B4F64AE60B6CB7043D0F1"/>
                </w:placeholder>
              </w:sdtPr>
              <w:sdtEndPr>
                <w:rPr>
                  <w:rStyle w:val="Fuentedeprrafopredeter"/>
                  <w:rFonts w:asciiTheme="minorHAnsi" w:hAnsiTheme="minorHAnsi"/>
                  <w:bCs/>
                  <w:sz w:val="20"/>
                  <w:lang w:val="en-US"/>
                </w:rPr>
              </w:sdtEndPr>
              <w:sdtContent>
                <w:r w:rsidR="000A4CF8"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="000A4CF8" w:rsidRPr="00492AC9">
                  <w:rPr>
                    <w:rStyle w:val="Style20"/>
                    <w:lang w:val="en-US"/>
                  </w:rPr>
                  <w:t>Indicar</w:t>
                </w:r>
                <w:r w:rsidR="000A4CF8">
                  <w:rPr>
                    <w:rStyle w:val="Style20"/>
                    <w:lang w:val="en-US"/>
                  </w:rPr>
                  <w:t>descripción</w:t>
                </w:r>
                <w:proofErr w:type="spellEnd"/>
                <w:r w:rsidR="000A4CF8" w:rsidRPr="00492AC9">
                  <w:rPr>
                    <w:rStyle w:val="Style20"/>
                    <w:lang w:val="en-US"/>
                  </w:rPr>
                  <w:t>)</w:t>
                </w:r>
              </w:sdtContent>
            </w:sdt>
          </w:p>
        </w:tc>
        <w:sdt>
          <w:sdtPr>
            <w:rPr>
              <w:rStyle w:val="Style20"/>
            </w:rPr>
            <w:id w:val="1632440096"/>
            <w:placeholder>
              <w:docPart w:val="95C2DD49F31A40EAA583098DA5010E4B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2977" w:type="dxa"/>
                <w:vAlign w:val="bottom"/>
              </w:tcPr>
              <w:p w:rsidR="007B039D" w:rsidRPr="006E45AC" w:rsidRDefault="000A4CF8" w:rsidP="00E007FA">
                <w:pPr>
                  <w:rPr>
                    <w:rFonts w:ascii="Arial" w:hAnsi="Arial" w:cs="Arial"/>
                  </w:rPr>
                </w:pPr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r>
                  <w:rPr>
                    <w:rStyle w:val="Style20"/>
                    <w:lang w:val="en-US"/>
                  </w:rPr>
                  <w:t>Unidad</w:t>
                </w:r>
                <w:proofErr w:type="spellEnd"/>
                <w:r>
                  <w:rPr>
                    <w:rStyle w:val="Style20"/>
                    <w:lang w:val="en-US"/>
                  </w:rPr>
                  <w:t xml:space="preserve"> de </w:t>
                </w:r>
                <w:proofErr w:type="spellStart"/>
                <w:r>
                  <w:rPr>
                    <w:rStyle w:val="Style20"/>
                    <w:lang w:val="en-US"/>
                  </w:rPr>
                  <w:t>Medida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sdt>
          <w:sdtPr>
            <w:rPr>
              <w:rStyle w:val="Estilo1"/>
            </w:rPr>
            <w:alias w:val="Evaluación"/>
            <w:tag w:val="Evaluación"/>
            <w:id w:val="379445261"/>
            <w:placeholder>
              <w:docPart w:val="A901D16240104AA1AF35986336685047"/>
            </w:placeholder>
            <w:showingPlcHdr/>
            <w:dropDownList>
              <w:listItem w:displayText="CONFORME" w:value="CONFORME"/>
              <w:listItem w:displayText="NO CONFORME" w:value="NO CONFORME"/>
            </w:dropDownList>
          </w:sdtPr>
          <w:sdtEndPr>
            <w:rPr>
              <w:rStyle w:val="Fuentedeprrafopredeter"/>
              <w:rFonts w:ascii="Times New Roman" w:hAnsi="Times New Roman"/>
              <w:sz w:val="20"/>
            </w:rPr>
          </w:sdtEndPr>
          <w:sdtContent>
            <w:tc>
              <w:tcPr>
                <w:tcW w:w="2834" w:type="dxa"/>
                <w:vAlign w:val="bottom"/>
              </w:tcPr>
              <w:p w:rsidR="007B039D" w:rsidRPr="006E45AC" w:rsidRDefault="00CA1207" w:rsidP="00E007FA">
                <w:pPr>
                  <w:rPr>
                    <w:rFonts w:ascii="Arial" w:hAnsi="Arial" w:cs="Arial"/>
                  </w:rPr>
                </w:pPr>
                <w:r w:rsidRPr="006B1B7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FA361F" w:rsidRPr="006E45AC" w:rsidTr="00FA361F">
        <w:trPr>
          <w:trHeight w:val="77"/>
        </w:trPr>
        <w:tc>
          <w:tcPr>
            <w:tcW w:w="1242" w:type="dxa"/>
            <w:vAlign w:val="center"/>
          </w:tcPr>
          <w:p w:rsidR="007B039D" w:rsidRPr="006E45AC" w:rsidRDefault="000A4CF8" w:rsidP="00FA361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sdt>
          <w:sdtPr>
            <w:rPr>
              <w:rStyle w:val="Style20"/>
            </w:rPr>
            <w:id w:val="1096674284"/>
            <w:placeholder>
              <w:docPart w:val="274E2FD9DC584A7BAAE3F24FD291CEA9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2268" w:type="dxa"/>
                <w:vAlign w:val="bottom"/>
              </w:tcPr>
              <w:p w:rsidR="007B039D" w:rsidRPr="006E45AC" w:rsidRDefault="000A4CF8" w:rsidP="00E007FA">
                <w:pPr>
                  <w:rPr>
                    <w:rFonts w:ascii="Arial" w:hAnsi="Arial" w:cs="Arial"/>
                  </w:rPr>
                </w:pPr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 xml:space="preserve"> 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No.</w:t>
                </w:r>
                <w:r>
                  <w:rPr>
                    <w:rStyle w:val="Style20"/>
                    <w:lang w:val="en-US"/>
                  </w:rPr>
                  <w:t>Código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tc>
          <w:tcPr>
            <w:tcW w:w="4962" w:type="dxa"/>
            <w:vAlign w:val="bottom"/>
          </w:tcPr>
          <w:p w:rsidR="007B039D" w:rsidRPr="006E45AC" w:rsidRDefault="007B039D" w:rsidP="00E007FA">
            <w:pPr>
              <w:rPr>
                <w:rFonts w:ascii="Arial" w:hAnsi="Arial" w:cs="Arial"/>
              </w:rPr>
            </w:pPr>
          </w:p>
          <w:p w:rsidR="007B039D" w:rsidRPr="006E45AC" w:rsidRDefault="00BB27A4" w:rsidP="00E007FA">
            <w:pPr>
              <w:rPr>
                <w:rFonts w:ascii="Arial" w:hAnsi="Arial" w:cs="Arial"/>
              </w:rPr>
            </w:pPr>
            <w:sdt>
              <w:sdtPr>
                <w:rPr>
                  <w:rStyle w:val="Style20"/>
                </w:rPr>
                <w:id w:val="2095818619"/>
                <w:placeholder>
                  <w:docPart w:val="2F70A68AD0A94A09AFC2DDA04614FBA4"/>
                </w:placeholder>
              </w:sdtPr>
              <w:sdtEndPr>
                <w:rPr>
                  <w:rStyle w:val="Fuentedeprrafopredeter"/>
                  <w:rFonts w:asciiTheme="minorHAnsi" w:hAnsiTheme="minorHAnsi"/>
                  <w:bCs/>
                  <w:sz w:val="20"/>
                  <w:lang w:val="en-US"/>
                </w:rPr>
              </w:sdtEndPr>
              <w:sdtContent>
                <w:r w:rsidR="000A4CF8"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="000A4CF8" w:rsidRPr="00492AC9">
                  <w:rPr>
                    <w:rStyle w:val="Style20"/>
                    <w:lang w:val="en-US"/>
                  </w:rPr>
                  <w:t>Indicar</w:t>
                </w:r>
                <w:r w:rsidR="000A4CF8">
                  <w:rPr>
                    <w:rStyle w:val="Style20"/>
                    <w:lang w:val="en-US"/>
                  </w:rPr>
                  <w:t>descripción</w:t>
                </w:r>
                <w:proofErr w:type="spellEnd"/>
                <w:r w:rsidR="000A4CF8" w:rsidRPr="00492AC9">
                  <w:rPr>
                    <w:rStyle w:val="Style20"/>
                    <w:lang w:val="en-US"/>
                  </w:rPr>
                  <w:t>)</w:t>
                </w:r>
              </w:sdtContent>
            </w:sdt>
          </w:p>
        </w:tc>
        <w:sdt>
          <w:sdtPr>
            <w:rPr>
              <w:rStyle w:val="Style20"/>
            </w:rPr>
            <w:id w:val="490375930"/>
            <w:placeholder>
              <w:docPart w:val="880A3259E9134F2999EDD8C9EC06B4BE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2977" w:type="dxa"/>
                <w:vAlign w:val="bottom"/>
              </w:tcPr>
              <w:p w:rsidR="007B039D" w:rsidRPr="006E45AC" w:rsidRDefault="000A4CF8" w:rsidP="00E007FA">
                <w:pPr>
                  <w:rPr>
                    <w:rFonts w:ascii="Arial" w:hAnsi="Arial" w:cs="Arial"/>
                  </w:rPr>
                </w:pPr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r>
                  <w:rPr>
                    <w:rStyle w:val="Style20"/>
                    <w:lang w:val="en-US"/>
                  </w:rPr>
                  <w:t>Unidad</w:t>
                </w:r>
                <w:proofErr w:type="spellEnd"/>
                <w:r>
                  <w:rPr>
                    <w:rStyle w:val="Style20"/>
                    <w:lang w:val="en-US"/>
                  </w:rPr>
                  <w:t xml:space="preserve"> de </w:t>
                </w:r>
                <w:proofErr w:type="spellStart"/>
                <w:r>
                  <w:rPr>
                    <w:rStyle w:val="Style20"/>
                    <w:lang w:val="en-US"/>
                  </w:rPr>
                  <w:t>Medida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sdt>
          <w:sdtPr>
            <w:rPr>
              <w:rStyle w:val="Estilo1"/>
            </w:rPr>
            <w:alias w:val="Evaluación"/>
            <w:tag w:val="Evaluación"/>
            <w:id w:val="-978452324"/>
            <w:placeholder>
              <w:docPart w:val="43A4A37BAEDD49BB8062A41AC816FBBF"/>
            </w:placeholder>
            <w:showingPlcHdr/>
            <w:dropDownList>
              <w:listItem w:displayText="CONFORME" w:value="CONFORME"/>
              <w:listItem w:displayText="NO CONFORME" w:value="NO CONFORME"/>
            </w:dropDownList>
          </w:sdtPr>
          <w:sdtEndPr>
            <w:rPr>
              <w:rStyle w:val="Fuentedeprrafopredeter"/>
              <w:rFonts w:ascii="Times New Roman" w:hAnsi="Times New Roman"/>
              <w:sz w:val="20"/>
            </w:rPr>
          </w:sdtEndPr>
          <w:sdtContent>
            <w:tc>
              <w:tcPr>
                <w:tcW w:w="2834" w:type="dxa"/>
                <w:vAlign w:val="bottom"/>
              </w:tcPr>
              <w:p w:rsidR="007B039D" w:rsidRPr="006E45AC" w:rsidRDefault="00CA1207" w:rsidP="00E007FA">
                <w:pPr>
                  <w:rPr>
                    <w:rFonts w:ascii="Arial" w:hAnsi="Arial" w:cs="Arial"/>
                  </w:rPr>
                </w:pPr>
                <w:r w:rsidRPr="006B1B7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FA361F" w:rsidRPr="006E45AC" w:rsidTr="00FA361F">
        <w:trPr>
          <w:trHeight w:val="77"/>
        </w:trPr>
        <w:tc>
          <w:tcPr>
            <w:tcW w:w="1242" w:type="dxa"/>
            <w:vAlign w:val="center"/>
          </w:tcPr>
          <w:p w:rsidR="00FA361F" w:rsidRPr="006E45AC" w:rsidRDefault="00FA361F" w:rsidP="00FA361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sdt>
          <w:sdtPr>
            <w:rPr>
              <w:rStyle w:val="Style20"/>
            </w:rPr>
            <w:id w:val="1586571461"/>
            <w:placeholder>
              <w:docPart w:val="6D5B45369BDA4D7185C5CE7AE0EB3644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2268" w:type="dxa"/>
                <w:vAlign w:val="bottom"/>
              </w:tcPr>
              <w:p w:rsidR="00FA361F" w:rsidRPr="006E45AC" w:rsidRDefault="00FA361F" w:rsidP="00665323">
                <w:pPr>
                  <w:rPr>
                    <w:rFonts w:ascii="Arial" w:hAnsi="Arial" w:cs="Arial"/>
                  </w:rPr>
                </w:pPr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 xml:space="preserve"> 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No.</w:t>
                </w:r>
                <w:r>
                  <w:rPr>
                    <w:rStyle w:val="Style20"/>
                    <w:lang w:val="en-US"/>
                  </w:rPr>
                  <w:t>Código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tc>
          <w:tcPr>
            <w:tcW w:w="4962" w:type="dxa"/>
            <w:vAlign w:val="bottom"/>
          </w:tcPr>
          <w:p w:rsidR="00FA361F" w:rsidRPr="006E45AC" w:rsidRDefault="00FA361F" w:rsidP="00665323">
            <w:pPr>
              <w:rPr>
                <w:rFonts w:ascii="Arial" w:hAnsi="Arial" w:cs="Arial"/>
              </w:rPr>
            </w:pPr>
          </w:p>
          <w:p w:rsidR="00FA361F" w:rsidRPr="006E45AC" w:rsidRDefault="00BB27A4" w:rsidP="00665323">
            <w:pPr>
              <w:rPr>
                <w:rFonts w:ascii="Arial" w:hAnsi="Arial" w:cs="Arial"/>
              </w:rPr>
            </w:pPr>
            <w:sdt>
              <w:sdtPr>
                <w:rPr>
                  <w:rStyle w:val="Style20"/>
                </w:rPr>
                <w:id w:val="1385064734"/>
                <w:placeholder>
                  <w:docPart w:val="1178B56F773A4D8999800810E730877F"/>
                </w:placeholder>
              </w:sdtPr>
              <w:sdtEndPr>
                <w:rPr>
                  <w:rStyle w:val="Fuentedeprrafopredeter"/>
                  <w:rFonts w:asciiTheme="minorHAnsi" w:hAnsiTheme="minorHAnsi"/>
                  <w:bCs/>
                  <w:sz w:val="20"/>
                  <w:lang w:val="en-US"/>
                </w:rPr>
              </w:sdtEndPr>
              <w:sdtContent>
                <w:r w:rsidR="00FA361F"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="00FA361F" w:rsidRPr="00492AC9">
                  <w:rPr>
                    <w:rStyle w:val="Style20"/>
                    <w:lang w:val="en-US"/>
                  </w:rPr>
                  <w:t>Indicar</w:t>
                </w:r>
                <w:r w:rsidR="00FA361F">
                  <w:rPr>
                    <w:rStyle w:val="Style20"/>
                    <w:lang w:val="en-US"/>
                  </w:rPr>
                  <w:t>descripción</w:t>
                </w:r>
                <w:proofErr w:type="spellEnd"/>
                <w:r w:rsidR="00FA361F" w:rsidRPr="00492AC9">
                  <w:rPr>
                    <w:rStyle w:val="Style20"/>
                    <w:lang w:val="en-US"/>
                  </w:rPr>
                  <w:t>)</w:t>
                </w:r>
              </w:sdtContent>
            </w:sdt>
          </w:p>
        </w:tc>
        <w:sdt>
          <w:sdtPr>
            <w:rPr>
              <w:rStyle w:val="Style20"/>
            </w:rPr>
            <w:id w:val="-345644301"/>
            <w:placeholder>
              <w:docPart w:val="1E2B1C9B02474EFAB69E6F81EE65ED10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2977" w:type="dxa"/>
                <w:vAlign w:val="bottom"/>
              </w:tcPr>
              <w:p w:rsidR="00FA361F" w:rsidRPr="006E45AC" w:rsidRDefault="00FA361F" w:rsidP="00665323">
                <w:pPr>
                  <w:rPr>
                    <w:rFonts w:ascii="Arial" w:hAnsi="Arial" w:cs="Arial"/>
                  </w:rPr>
                </w:pPr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r>
                  <w:rPr>
                    <w:rStyle w:val="Style20"/>
                    <w:lang w:val="en-US"/>
                  </w:rPr>
                  <w:t>Unidad</w:t>
                </w:r>
                <w:proofErr w:type="spellEnd"/>
                <w:r>
                  <w:rPr>
                    <w:rStyle w:val="Style20"/>
                    <w:lang w:val="en-US"/>
                  </w:rPr>
                  <w:t xml:space="preserve"> de </w:t>
                </w:r>
                <w:proofErr w:type="spellStart"/>
                <w:r>
                  <w:rPr>
                    <w:rStyle w:val="Style20"/>
                    <w:lang w:val="en-US"/>
                  </w:rPr>
                  <w:t>Medida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sdt>
          <w:sdtPr>
            <w:rPr>
              <w:rStyle w:val="Estilo1"/>
            </w:rPr>
            <w:alias w:val="Evaluación"/>
            <w:tag w:val="Evaluación"/>
            <w:id w:val="1948111760"/>
            <w:placeholder>
              <w:docPart w:val="E91A98D146984B50BE5D21121EC3AB40"/>
            </w:placeholder>
            <w:showingPlcHdr/>
            <w:dropDownList>
              <w:listItem w:displayText="CONFORME" w:value="CONFORME"/>
              <w:listItem w:displayText="NO CONFORME" w:value="NO CONFORME"/>
            </w:dropDownList>
          </w:sdtPr>
          <w:sdtEndPr>
            <w:rPr>
              <w:rStyle w:val="Fuentedeprrafopredeter"/>
              <w:rFonts w:ascii="Times New Roman" w:hAnsi="Times New Roman"/>
              <w:sz w:val="20"/>
            </w:rPr>
          </w:sdtEndPr>
          <w:sdtContent>
            <w:tc>
              <w:tcPr>
                <w:tcW w:w="2834" w:type="dxa"/>
                <w:vAlign w:val="bottom"/>
              </w:tcPr>
              <w:p w:rsidR="00FA361F" w:rsidRPr="006E45AC" w:rsidRDefault="00CA1207" w:rsidP="00665323">
                <w:pPr>
                  <w:rPr>
                    <w:rFonts w:ascii="Arial" w:hAnsi="Arial" w:cs="Arial"/>
                  </w:rPr>
                </w:pPr>
                <w:r w:rsidRPr="006B1B7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FA361F" w:rsidRPr="006E45AC" w:rsidTr="00FA361F">
        <w:trPr>
          <w:trHeight w:val="77"/>
        </w:trPr>
        <w:tc>
          <w:tcPr>
            <w:tcW w:w="1242" w:type="dxa"/>
            <w:vAlign w:val="center"/>
          </w:tcPr>
          <w:p w:rsidR="00FA361F" w:rsidRPr="006E45AC" w:rsidRDefault="00FA361F" w:rsidP="00FA361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sdt>
          <w:sdtPr>
            <w:rPr>
              <w:rStyle w:val="Style20"/>
            </w:rPr>
            <w:id w:val="476734414"/>
            <w:placeholder>
              <w:docPart w:val="7CBD3869CC244A8D9703991ACE7CE613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2268" w:type="dxa"/>
                <w:vAlign w:val="bottom"/>
              </w:tcPr>
              <w:p w:rsidR="00FA361F" w:rsidRPr="006E45AC" w:rsidRDefault="00FA361F" w:rsidP="00665323">
                <w:pPr>
                  <w:rPr>
                    <w:rFonts w:ascii="Arial" w:hAnsi="Arial" w:cs="Arial"/>
                  </w:rPr>
                </w:pPr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 xml:space="preserve"> 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No.</w:t>
                </w:r>
                <w:r>
                  <w:rPr>
                    <w:rStyle w:val="Style20"/>
                    <w:lang w:val="en-US"/>
                  </w:rPr>
                  <w:t>Código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tc>
          <w:tcPr>
            <w:tcW w:w="4962" w:type="dxa"/>
            <w:vAlign w:val="bottom"/>
          </w:tcPr>
          <w:p w:rsidR="00FA361F" w:rsidRPr="006E45AC" w:rsidRDefault="00FA361F" w:rsidP="00665323">
            <w:pPr>
              <w:rPr>
                <w:rFonts w:ascii="Arial" w:hAnsi="Arial" w:cs="Arial"/>
              </w:rPr>
            </w:pPr>
          </w:p>
          <w:p w:rsidR="00FA361F" w:rsidRPr="006E45AC" w:rsidRDefault="00BB27A4" w:rsidP="00665323">
            <w:pPr>
              <w:rPr>
                <w:rFonts w:ascii="Arial" w:hAnsi="Arial" w:cs="Arial"/>
              </w:rPr>
            </w:pPr>
            <w:sdt>
              <w:sdtPr>
                <w:rPr>
                  <w:rStyle w:val="Style20"/>
                </w:rPr>
                <w:id w:val="1045559516"/>
                <w:placeholder>
                  <w:docPart w:val="E45A3DC0614F4288A629BFE38D54E58A"/>
                </w:placeholder>
              </w:sdtPr>
              <w:sdtEndPr>
                <w:rPr>
                  <w:rStyle w:val="Fuentedeprrafopredeter"/>
                  <w:rFonts w:asciiTheme="minorHAnsi" w:hAnsiTheme="minorHAnsi"/>
                  <w:bCs/>
                  <w:sz w:val="20"/>
                  <w:lang w:val="en-US"/>
                </w:rPr>
              </w:sdtEndPr>
              <w:sdtContent>
                <w:r w:rsidR="00FA361F"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="00FA361F" w:rsidRPr="00492AC9">
                  <w:rPr>
                    <w:rStyle w:val="Style20"/>
                    <w:lang w:val="en-US"/>
                  </w:rPr>
                  <w:t>Indicar</w:t>
                </w:r>
                <w:r w:rsidR="00FA361F">
                  <w:rPr>
                    <w:rStyle w:val="Style20"/>
                    <w:lang w:val="en-US"/>
                  </w:rPr>
                  <w:t>descripción</w:t>
                </w:r>
                <w:proofErr w:type="spellEnd"/>
                <w:r w:rsidR="00FA361F" w:rsidRPr="00492AC9">
                  <w:rPr>
                    <w:rStyle w:val="Style20"/>
                    <w:lang w:val="en-US"/>
                  </w:rPr>
                  <w:t>)</w:t>
                </w:r>
              </w:sdtContent>
            </w:sdt>
          </w:p>
        </w:tc>
        <w:sdt>
          <w:sdtPr>
            <w:rPr>
              <w:rStyle w:val="Style20"/>
            </w:rPr>
            <w:id w:val="-2042657488"/>
            <w:placeholder>
              <w:docPart w:val="72491937AB734842BE2AFEAB1C176EA6"/>
            </w:placeholder>
          </w:sdtPr>
          <w:sdtEndPr>
            <w:rPr>
              <w:rStyle w:val="Fuentedeprrafopredeter"/>
              <w:rFonts w:asciiTheme="minorHAnsi" w:hAnsiTheme="minorHAnsi"/>
              <w:bCs/>
              <w:sz w:val="20"/>
              <w:lang w:val="en-US"/>
            </w:rPr>
          </w:sdtEndPr>
          <w:sdtContent>
            <w:tc>
              <w:tcPr>
                <w:tcW w:w="2977" w:type="dxa"/>
                <w:vAlign w:val="bottom"/>
              </w:tcPr>
              <w:p w:rsidR="00FA361F" w:rsidRPr="006E45AC" w:rsidRDefault="00FA361F" w:rsidP="00665323">
                <w:pPr>
                  <w:rPr>
                    <w:rFonts w:ascii="Arial" w:hAnsi="Arial" w:cs="Arial"/>
                  </w:rPr>
                </w:pPr>
                <w:r w:rsidRPr="00492AC9">
                  <w:rPr>
                    <w:rStyle w:val="Style20"/>
                    <w:lang w:val="en-US"/>
                  </w:rPr>
                  <w:t>(</w:t>
                </w:r>
                <w:proofErr w:type="spellStart"/>
                <w:r w:rsidRPr="00492AC9">
                  <w:rPr>
                    <w:rStyle w:val="Style20"/>
                    <w:lang w:val="en-US"/>
                  </w:rPr>
                  <w:t>Indicar</w:t>
                </w:r>
                <w:r>
                  <w:rPr>
                    <w:rStyle w:val="Style20"/>
                    <w:lang w:val="en-US"/>
                  </w:rPr>
                  <w:t>Unidad</w:t>
                </w:r>
                <w:proofErr w:type="spellEnd"/>
                <w:r>
                  <w:rPr>
                    <w:rStyle w:val="Style20"/>
                    <w:lang w:val="en-US"/>
                  </w:rPr>
                  <w:t xml:space="preserve"> de </w:t>
                </w:r>
                <w:proofErr w:type="spellStart"/>
                <w:r>
                  <w:rPr>
                    <w:rStyle w:val="Style20"/>
                    <w:lang w:val="en-US"/>
                  </w:rPr>
                  <w:t>Medida</w:t>
                </w:r>
                <w:proofErr w:type="spellEnd"/>
                <w:r w:rsidRPr="00492AC9">
                  <w:rPr>
                    <w:rStyle w:val="Style20"/>
                    <w:lang w:val="en-US"/>
                  </w:rPr>
                  <w:t>)</w:t>
                </w:r>
              </w:p>
            </w:tc>
          </w:sdtContent>
        </w:sdt>
        <w:sdt>
          <w:sdtPr>
            <w:rPr>
              <w:rStyle w:val="Estilo1"/>
            </w:rPr>
            <w:alias w:val="Evaluación"/>
            <w:tag w:val="Evaluación"/>
            <w:id w:val="306439816"/>
            <w:placeholder>
              <w:docPart w:val="78DDA9E6C4D84C5E8E5498FBB8E473B7"/>
            </w:placeholder>
            <w:showingPlcHdr/>
            <w:dropDownList>
              <w:listItem w:displayText="CONFORME" w:value="CONFORME"/>
              <w:listItem w:displayText="NO CONFORME" w:value="NO CONFORME"/>
            </w:dropDownList>
          </w:sdtPr>
          <w:sdtEndPr>
            <w:rPr>
              <w:rStyle w:val="Fuentedeprrafopredeter"/>
              <w:rFonts w:ascii="Times New Roman" w:hAnsi="Times New Roman"/>
              <w:sz w:val="20"/>
            </w:rPr>
          </w:sdtEndPr>
          <w:sdtContent>
            <w:tc>
              <w:tcPr>
                <w:tcW w:w="2834" w:type="dxa"/>
                <w:vAlign w:val="bottom"/>
              </w:tcPr>
              <w:p w:rsidR="00FA361F" w:rsidRPr="006E45AC" w:rsidRDefault="00CA1207" w:rsidP="00665323">
                <w:pPr>
                  <w:rPr>
                    <w:rFonts w:ascii="Arial" w:hAnsi="Arial" w:cs="Arial"/>
                  </w:rPr>
                </w:pPr>
                <w:r w:rsidRPr="006B1B7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</w:tbl>
    <w:p w:rsidR="00E007FA" w:rsidRDefault="00E007FA" w:rsidP="00E007FA">
      <w:pPr>
        <w:pStyle w:val="Default"/>
        <w:spacing w:before="240"/>
        <w:rPr>
          <w:rFonts w:ascii="Arial" w:hAnsi="Arial" w:cs="Arial"/>
          <w:bCs/>
          <w:sz w:val="22"/>
          <w:szCs w:val="22"/>
        </w:rPr>
      </w:pPr>
    </w:p>
    <w:p w:rsidR="00FA361F" w:rsidRDefault="00FA361F" w:rsidP="00E007FA">
      <w:pPr>
        <w:pStyle w:val="Default"/>
        <w:spacing w:before="240"/>
        <w:rPr>
          <w:rFonts w:ascii="Arial" w:hAnsi="Arial" w:cs="Arial"/>
          <w:bCs/>
          <w:sz w:val="22"/>
          <w:szCs w:val="22"/>
        </w:rPr>
      </w:pPr>
    </w:p>
    <w:sdt>
      <w:sdtPr>
        <w:rPr>
          <w:rStyle w:val="Style21"/>
        </w:rPr>
        <w:alias w:val="Indicar nombre del Responsable"/>
        <w:tag w:val="Indicar nombre del Responsable"/>
        <w:id w:val="15673329"/>
      </w:sdtPr>
      <w:sdtEndPr>
        <w:rPr>
          <w:rStyle w:val="Style21"/>
        </w:rPr>
      </w:sdtEndPr>
      <w:sdtContent>
        <w:p w:rsidR="00E007FA" w:rsidRPr="003277E4" w:rsidRDefault="00E007FA" w:rsidP="00E007F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bCs/>
              <w:color w:val="FF0000"/>
              <w:sz w:val="22"/>
              <w:szCs w:val="22"/>
              <w:lang w:val="es-DO"/>
            </w:rPr>
          </w:pPr>
          <w:r w:rsidRPr="00492AC9">
            <w:rPr>
              <w:rStyle w:val="Style21"/>
            </w:rPr>
            <w:t>(Nombre y Firma)</w:t>
          </w:r>
        </w:p>
      </w:sdtContent>
    </w:sdt>
    <w:p w:rsidR="00E007FA" w:rsidRPr="00890574" w:rsidRDefault="00E007FA" w:rsidP="00E007FA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2"/>
          <w:szCs w:val="22"/>
          <w:lang w:val="es-DO"/>
        </w:rPr>
      </w:pPr>
      <w:r w:rsidRPr="00890574">
        <w:rPr>
          <w:b/>
          <w:bCs/>
          <w:sz w:val="22"/>
          <w:szCs w:val="22"/>
          <w:lang w:val="es-DO"/>
        </w:rPr>
        <w:t>_________________________________________</w:t>
      </w:r>
      <w:r>
        <w:rPr>
          <w:b/>
          <w:bCs/>
          <w:sz w:val="22"/>
          <w:szCs w:val="22"/>
          <w:lang w:val="es-DO"/>
        </w:rPr>
        <w:t>______</w:t>
      </w:r>
      <w:r w:rsidRPr="00890574">
        <w:rPr>
          <w:b/>
          <w:bCs/>
          <w:sz w:val="22"/>
          <w:szCs w:val="22"/>
          <w:lang w:val="es-DO"/>
        </w:rPr>
        <w:t>__</w:t>
      </w:r>
    </w:p>
    <w:p w:rsidR="00E007FA" w:rsidRPr="00890574" w:rsidRDefault="00FA361F" w:rsidP="00E007FA">
      <w:pPr>
        <w:autoSpaceDE w:val="0"/>
        <w:autoSpaceDN w:val="0"/>
        <w:adjustRightInd w:val="0"/>
        <w:spacing w:after="0" w:line="24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  <w:lang w:val="es-DO"/>
        </w:rPr>
        <w:t>Perito Especialista</w:t>
      </w:r>
    </w:p>
    <w:p w:rsidR="00E007FA" w:rsidRPr="00E007FA" w:rsidRDefault="00E007FA" w:rsidP="00E007FA">
      <w:pPr>
        <w:pStyle w:val="Default"/>
        <w:spacing w:before="240"/>
        <w:rPr>
          <w:rFonts w:ascii="Arial" w:hAnsi="Arial" w:cs="Arial"/>
          <w:bCs/>
          <w:sz w:val="22"/>
          <w:szCs w:val="22"/>
        </w:rPr>
      </w:pPr>
    </w:p>
    <w:sectPr w:rsidR="00E007FA" w:rsidRPr="00E007FA" w:rsidSect="006E45AC">
      <w:foot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7B3" w:rsidRDefault="008677B3" w:rsidP="001007E7">
      <w:pPr>
        <w:spacing w:after="0" w:line="240" w:lineRule="auto"/>
      </w:pPr>
      <w:r>
        <w:separator/>
      </w:r>
    </w:p>
  </w:endnote>
  <w:endnote w:type="continuationSeparator" w:id="0">
    <w:p w:rsidR="008677B3" w:rsidRDefault="008677B3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BB27A4">
    <w:pPr>
      <w:pStyle w:val="Piedepgina"/>
    </w:pPr>
    <w:r>
      <w:rPr>
        <w:rFonts w:ascii="Arial Narrow" w:hAnsi="Arial Narrow"/>
        <w:noProof/>
        <w:sz w:val="12"/>
        <w:lang w:val="es-DO" w:eastAsia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4098" type="#_x0000_t202" style="position:absolute;margin-left:596.15pt;margin-top:-21.2pt;width:115.55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" filled="f" stroked="f">
          <v:textbox inset="0,0,0,0">
            <w:txbxContent>
              <w:p w:rsidR="00B97B51" w:rsidRPr="006F28AA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6F28AA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Pr="006F28AA" w:rsidRDefault="004D45A8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Original 1 – Expediente </w:t>
                </w:r>
                <w:r w:rsidR="00B97B51" w:rsidRPr="006F28AA">
                  <w:rPr>
                    <w:sz w:val="14"/>
                  </w:rPr>
                  <w:t>de Compras</w:t>
                </w:r>
              </w:p>
              <w:p w:rsidR="00626D0C" w:rsidRPr="006F28AA" w:rsidRDefault="00626D0C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7"/>
                      <w:sz w:val="14"/>
                    </w:rPr>
                    <w:id w:val="2639624"/>
                  </w:sdtPr>
                  <w:sdtEndPr>
                    <w:rPr>
                      <w:rStyle w:val="Style17"/>
                    </w:rPr>
                  </w:sdtEndPr>
                  <w:sdtContent>
                    <w:r w:rsidR="00E124CB" w:rsidRPr="006F28AA">
                      <w:rPr>
                        <w:rStyle w:val="Style17"/>
                        <w:sz w:val="14"/>
                      </w:rPr>
                      <w:t>Agregar Destino</w:t>
                    </w:r>
                  </w:sdtContent>
                </w:sdt>
              </w:p>
              <w:p w:rsidR="00807015" w:rsidRDefault="00807015"/>
            </w:txbxContent>
          </v:textbox>
        </v:shape>
      </w:pict>
    </w:r>
  </w:p>
  <w:p w:rsidR="001007E7" w:rsidRDefault="00BB27A4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noProof/>
        <w:sz w:val="12"/>
        <w:lang w:val="es-DO" w:eastAsia="es-DO"/>
      </w:rPr>
      <w:pict>
        <v:shape id="Text Box 1" o:spid="_x0000_s4097" type="#_x0000_t202" style="position:absolute;margin-left:-.9pt;margin-top:1.35pt;width:43.75pt;height:1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" filled="f" stroked="f">
          <v:textbox inset="0,0,0,0">
            <w:txbxContent>
              <w:p w:rsidR="00B97B51" w:rsidRPr="006F28AA" w:rsidRDefault="00B97B51">
                <w:pPr>
                  <w:rPr>
                    <w:sz w:val="14"/>
                    <w:lang w:val="en-US"/>
                  </w:rPr>
                </w:pPr>
                <w:r w:rsidRPr="006F28AA">
                  <w:rPr>
                    <w:sz w:val="14"/>
                  </w:rPr>
                  <w:t>/</w:t>
                </w:r>
                <w:r w:rsidR="00E124CB">
                  <w:rPr>
                    <w:sz w:val="14"/>
                    <w:lang w:val="es-DO"/>
                  </w:rPr>
                  <w:t>UR.0</w:t>
                </w:r>
                <w:r w:rsidR="006E45AC">
                  <w:rPr>
                    <w:sz w:val="14"/>
                    <w:lang w:val="es-DO"/>
                  </w:rPr>
                  <w:t>3</w:t>
                </w:r>
                <w:r w:rsidRPr="006F28AA">
                  <w:rPr>
                    <w:sz w:val="14"/>
                    <w:lang w:val="es-DO"/>
                  </w:rPr>
                  <w:t>.201</w:t>
                </w:r>
                <w:r w:rsidR="006E45AC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  <w:r w:rsidR="00B55C91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7977505</wp:posOffset>
          </wp:positionH>
          <wp:positionV relativeFrom="paragraph">
            <wp:posOffset>17780</wp:posOffset>
          </wp:positionV>
          <wp:extent cx="746125" cy="265430"/>
          <wp:effectExtent l="0" t="0" r="0" b="127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125" cy="2654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7B3" w:rsidRDefault="008677B3" w:rsidP="001007E7">
      <w:pPr>
        <w:spacing w:after="0" w:line="240" w:lineRule="auto"/>
      </w:pPr>
      <w:r>
        <w:separator/>
      </w:r>
    </w:p>
  </w:footnote>
  <w:footnote w:type="continuationSeparator" w:id="0">
    <w:p w:rsidR="008677B3" w:rsidRDefault="008677B3" w:rsidP="001007E7">
      <w:pPr>
        <w:spacing w:after="0" w:line="240" w:lineRule="auto"/>
      </w:pPr>
      <w:r>
        <w:continuationSeparator/>
      </w:r>
    </w:p>
  </w:footnote>
  <w:footnote w:id="1">
    <w:p w:rsidR="007B039D" w:rsidRPr="007B039D" w:rsidRDefault="007B039D">
      <w:pPr>
        <w:pStyle w:val="Textonotapie"/>
        <w:rPr>
          <w:lang w:val="es-DO"/>
        </w:rPr>
      </w:pPr>
      <w:r w:rsidRPr="00FA361F">
        <w:rPr>
          <w:rStyle w:val="Refdenotaalpie"/>
        </w:rPr>
        <w:footnoteRef/>
      </w:r>
      <w:r w:rsidRPr="00FA361F">
        <w:rPr>
          <w:lang w:val="es-DO"/>
        </w:rPr>
        <w:t>Insertar tantos cuadros de evaluación como Oferentes que hayan presentado Muestras existan</w:t>
      </w:r>
      <w:r w:rsidRPr="007B039D">
        <w:rPr>
          <w:sz w:val="18"/>
          <w:lang w:val="es-DO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100000" w:hash="yrMk80EvLWMyz0qMkqqfQkgp8xY=" w:salt="O2ZU4x6OaFD/IewCK0oeMg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2B0B"/>
    <w:rsid w:val="000162E1"/>
    <w:rsid w:val="00034DD9"/>
    <w:rsid w:val="00045479"/>
    <w:rsid w:val="000861C8"/>
    <w:rsid w:val="000A4CF8"/>
    <w:rsid w:val="000F7312"/>
    <w:rsid w:val="001007E7"/>
    <w:rsid w:val="001020C0"/>
    <w:rsid w:val="00134D4F"/>
    <w:rsid w:val="001463BC"/>
    <w:rsid w:val="00157600"/>
    <w:rsid w:val="00165C6B"/>
    <w:rsid w:val="00170EC5"/>
    <w:rsid w:val="00194FF2"/>
    <w:rsid w:val="001A3F92"/>
    <w:rsid w:val="001E61DE"/>
    <w:rsid w:val="001E73F1"/>
    <w:rsid w:val="001F73A7"/>
    <w:rsid w:val="002003A9"/>
    <w:rsid w:val="002009A7"/>
    <w:rsid w:val="00253DBA"/>
    <w:rsid w:val="0026335F"/>
    <w:rsid w:val="002800EE"/>
    <w:rsid w:val="002823F7"/>
    <w:rsid w:val="002A0963"/>
    <w:rsid w:val="002E1412"/>
    <w:rsid w:val="002E6B9A"/>
    <w:rsid w:val="00314023"/>
    <w:rsid w:val="00332B0B"/>
    <w:rsid w:val="003D160E"/>
    <w:rsid w:val="00410707"/>
    <w:rsid w:val="0042490F"/>
    <w:rsid w:val="004564FE"/>
    <w:rsid w:val="00462024"/>
    <w:rsid w:val="00466B9C"/>
    <w:rsid w:val="004D45A8"/>
    <w:rsid w:val="00521233"/>
    <w:rsid w:val="00535962"/>
    <w:rsid w:val="00587691"/>
    <w:rsid w:val="00611A07"/>
    <w:rsid w:val="0062592A"/>
    <w:rsid w:val="00626D0C"/>
    <w:rsid w:val="006506D0"/>
    <w:rsid w:val="00651E48"/>
    <w:rsid w:val="006709BC"/>
    <w:rsid w:val="00691C64"/>
    <w:rsid w:val="006A2EC2"/>
    <w:rsid w:val="006B202F"/>
    <w:rsid w:val="006D38F2"/>
    <w:rsid w:val="006E45AC"/>
    <w:rsid w:val="006E5C19"/>
    <w:rsid w:val="006F28AA"/>
    <w:rsid w:val="00721F4E"/>
    <w:rsid w:val="00725091"/>
    <w:rsid w:val="00780880"/>
    <w:rsid w:val="007B039D"/>
    <w:rsid w:val="007B6F6F"/>
    <w:rsid w:val="00806C78"/>
    <w:rsid w:val="00807015"/>
    <w:rsid w:val="00850351"/>
    <w:rsid w:val="00862F3E"/>
    <w:rsid w:val="008677B3"/>
    <w:rsid w:val="008815E7"/>
    <w:rsid w:val="008B3AE5"/>
    <w:rsid w:val="00917137"/>
    <w:rsid w:val="00A16099"/>
    <w:rsid w:val="00A640BD"/>
    <w:rsid w:val="00AD7919"/>
    <w:rsid w:val="00AE0076"/>
    <w:rsid w:val="00B02129"/>
    <w:rsid w:val="00B227FF"/>
    <w:rsid w:val="00B55C91"/>
    <w:rsid w:val="00B62EEF"/>
    <w:rsid w:val="00B97B51"/>
    <w:rsid w:val="00BA0007"/>
    <w:rsid w:val="00BA10B3"/>
    <w:rsid w:val="00BB27A4"/>
    <w:rsid w:val="00BC1D0C"/>
    <w:rsid w:val="00BC3380"/>
    <w:rsid w:val="00BC54C3"/>
    <w:rsid w:val="00BC61BD"/>
    <w:rsid w:val="00BD625A"/>
    <w:rsid w:val="00BE4CA7"/>
    <w:rsid w:val="00C013EE"/>
    <w:rsid w:val="00C078CB"/>
    <w:rsid w:val="00C22DBE"/>
    <w:rsid w:val="00C66D08"/>
    <w:rsid w:val="00CA0E82"/>
    <w:rsid w:val="00CA1207"/>
    <w:rsid w:val="00CA4661"/>
    <w:rsid w:val="00CE3837"/>
    <w:rsid w:val="00CE67A3"/>
    <w:rsid w:val="00D24FA7"/>
    <w:rsid w:val="00D64696"/>
    <w:rsid w:val="00D90D49"/>
    <w:rsid w:val="00DC5D96"/>
    <w:rsid w:val="00DD4F3E"/>
    <w:rsid w:val="00E007FA"/>
    <w:rsid w:val="00E124CB"/>
    <w:rsid w:val="00E13E55"/>
    <w:rsid w:val="00EA40CE"/>
    <w:rsid w:val="00EA49C0"/>
    <w:rsid w:val="00EA7406"/>
    <w:rsid w:val="00EE1E7B"/>
    <w:rsid w:val="00F225BF"/>
    <w:rsid w:val="00F4634A"/>
    <w:rsid w:val="00F53753"/>
    <w:rsid w:val="00F7167E"/>
    <w:rsid w:val="00F7443C"/>
    <w:rsid w:val="00F9504D"/>
    <w:rsid w:val="00FA361F"/>
    <w:rsid w:val="00FC2870"/>
    <w:rsid w:val="00FF7B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."/>
  <w:listSeparator w:val=";"/>
  <w14:docId w14:val="09DEA30D"/>
  <w15:docId w15:val="{D1A1E5F1-27A7-4497-B47E-C1A22FEF5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E7"/>
  </w:style>
  <w:style w:type="paragraph" w:styleId="Piedepgina">
    <w:name w:val="footer"/>
    <w:basedOn w:val="Normal"/>
    <w:link w:val="Piedepgina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character" w:customStyle="1" w:styleId="Style18">
    <w:name w:val="Style18"/>
    <w:basedOn w:val="Fuentedeprrafopredeter"/>
    <w:uiPriority w:val="1"/>
    <w:rsid w:val="00626D0C"/>
    <w:rPr>
      <w:rFonts w:ascii="Arial" w:hAnsi="Arial"/>
      <w:b/>
      <w:color w:val="auto"/>
      <w:sz w:val="22"/>
    </w:rPr>
  </w:style>
  <w:style w:type="character" w:customStyle="1" w:styleId="Style19">
    <w:name w:val="Style19"/>
    <w:basedOn w:val="Fuentedeprrafopredeter"/>
    <w:uiPriority w:val="1"/>
    <w:rsid w:val="00626D0C"/>
    <w:rPr>
      <w:rFonts w:ascii="Arial" w:hAnsi="Arial"/>
      <w:color w:val="auto"/>
      <w:sz w:val="22"/>
    </w:rPr>
  </w:style>
  <w:style w:type="character" w:customStyle="1" w:styleId="Style20">
    <w:name w:val="Style20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1">
    <w:name w:val="Style21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2">
    <w:name w:val="Style22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3">
    <w:name w:val="Style23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4">
    <w:name w:val="Style24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5">
    <w:name w:val="Style25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6">
    <w:name w:val="Style26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7">
    <w:name w:val="Style27"/>
    <w:basedOn w:val="Fuentedeprrafopredeter"/>
    <w:uiPriority w:val="1"/>
    <w:rsid w:val="00165C6B"/>
    <w:rPr>
      <w:rFonts w:ascii="Arial" w:hAnsi="Arial"/>
      <w:color w:val="auto"/>
      <w:sz w:val="22"/>
    </w:rPr>
  </w:style>
  <w:style w:type="character" w:customStyle="1" w:styleId="Style28">
    <w:name w:val="Style28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29">
    <w:name w:val="Style29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0">
    <w:name w:val="Style30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1">
    <w:name w:val="Style31"/>
    <w:basedOn w:val="Fuentedeprrafopredeter"/>
    <w:uiPriority w:val="1"/>
    <w:rsid w:val="002E6B9A"/>
    <w:rPr>
      <w:rFonts w:ascii="Arial" w:hAnsi="Arial"/>
      <w:b/>
      <w:color w:val="auto"/>
      <w:sz w:val="22"/>
    </w:rPr>
  </w:style>
  <w:style w:type="character" w:customStyle="1" w:styleId="Style32">
    <w:name w:val="Style32"/>
    <w:basedOn w:val="Fuentedeprrafopredeter"/>
    <w:uiPriority w:val="1"/>
    <w:rsid w:val="001E61DE"/>
    <w:rPr>
      <w:rFonts w:ascii="Arial" w:hAnsi="Arial"/>
      <w:color w:val="auto"/>
      <w:sz w:val="22"/>
    </w:rPr>
  </w:style>
  <w:style w:type="character" w:customStyle="1" w:styleId="Style33">
    <w:name w:val="Style33"/>
    <w:basedOn w:val="Fuentedeprrafopredeter"/>
    <w:uiPriority w:val="1"/>
    <w:rsid w:val="00C013EE"/>
    <w:rPr>
      <w:rFonts w:ascii="Arial" w:hAnsi="Arial"/>
      <w:color w:val="auto"/>
      <w:sz w:val="22"/>
    </w:rPr>
  </w:style>
  <w:style w:type="paragraph" w:customStyle="1" w:styleId="Default">
    <w:name w:val="Default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customStyle="1" w:styleId="SectionVHeader">
    <w:name w:val="Section V. Header"/>
    <w:basedOn w:val="Normal"/>
    <w:next w:val="Normal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  <w:style w:type="table" w:styleId="Tablaconcuadrcula">
    <w:name w:val="Table Grid"/>
    <w:basedOn w:val="Tablanormal"/>
    <w:rsid w:val="006E45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DO" w:eastAsia="es-D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6E45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E45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E45AC"/>
    <w:rPr>
      <w:vertAlign w:val="superscript"/>
    </w:rPr>
  </w:style>
  <w:style w:type="character" w:customStyle="1" w:styleId="Estilo1">
    <w:name w:val="Estilo1"/>
    <w:basedOn w:val="Fuentedeprrafopredeter"/>
    <w:uiPriority w:val="1"/>
    <w:rsid w:val="00E007FA"/>
    <w:rPr>
      <w:rFonts w:ascii="Arial" w:hAnsi="Arial"/>
      <w:sz w:val="22"/>
    </w:rPr>
  </w:style>
  <w:style w:type="character" w:customStyle="1" w:styleId="Estilo2">
    <w:name w:val="Estilo2"/>
    <w:basedOn w:val="Fuentedeprrafopredeter"/>
    <w:uiPriority w:val="1"/>
    <w:rsid w:val="00FA361F"/>
    <w:rPr>
      <w:rFonts w:ascii="Arial" w:hAnsi="Arial"/>
      <w:caps/>
      <w:smallCaps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13%20-%20Equipos%20del%20Oferen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D88B9C102C641E28CF5065463BB1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D62EE-3C94-41DE-A8A9-5BD3A067D95F}"/>
      </w:docPartPr>
      <w:docPartBody>
        <w:p w:rsidR="007469BE" w:rsidRDefault="002867A8" w:rsidP="002867A8">
          <w:pPr>
            <w:pStyle w:val="8D88B9C102C641E28CF5065463BB1848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D33068D3ADA547FD80EE5F8AFBFB3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DEF6A-8357-4CC8-BEC4-9808E82414B3}"/>
      </w:docPartPr>
      <w:docPartBody>
        <w:p w:rsidR="007469BE" w:rsidRDefault="002867A8" w:rsidP="002867A8">
          <w:pPr>
            <w:pStyle w:val="D33068D3ADA547FD80EE5F8AFBFB3248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274E2FD9DC584A7BAAE3F24FD291CE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04B2-0D8B-44A1-916E-5308951D8321}"/>
      </w:docPartPr>
      <w:docPartBody>
        <w:p w:rsidR="007469BE" w:rsidRDefault="002867A8" w:rsidP="002867A8">
          <w:pPr>
            <w:pStyle w:val="274E2FD9DC584A7BAAE3F24FD291CEA9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9B4726B6F9E741D99E2179B4940043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59DE9-B0F3-4CC1-8398-5618C2649C30}"/>
      </w:docPartPr>
      <w:docPartBody>
        <w:p w:rsidR="007469BE" w:rsidRDefault="002867A8" w:rsidP="002867A8">
          <w:pPr>
            <w:pStyle w:val="9B4726B6F9E741D99E2179B4940043DD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40B088E4FB6B4F64AE60B6CB7043D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5FC58-6725-4CC1-95CD-5EC72A2236E4}"/>
      </w:docPartPr>
      <w:docPartBody>
        <w:p w:rsidR="007469BE" w:rsidRDefault="002867A8" w:rsidP="002867A8">
          <w:pPr>
            <w:pStyle w:val="40B088E4FB6B4F64AE60B6CB7043D0F1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2F70A68AD0A94A09AFC2DDA04614F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CB993-2FFC-4688-BD0A-BA3BAF3F5226}"/>
      </w:docPartPr>
      <w:docPartBody>
        <w:p w:rsidR="007469BE" w:rsidRDefault="002867A8" w:rsidP="002867A8">
          <w:pPr>
            <w:pStyle w:val="2F70A68AD0A94A09AFC2DDA04614FBA4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B84DA4C1DDDA4A1E922FF2F1EB4D8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F7DC0-66D3-482F-9EF6-B0056BA92250}"/>
      </w:docPartPr>
      <w:docPartBody>
        <w:p w:rsidR="007469BE" w:rsidRDefault="002867A8" w:rsidP="002867A8">
          <w:pPr>
            <w:pStyle w:val="B84DA4C1DDDA4A1E922FF2F1EB4D86A6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95C2DD49F31A40EAA583098DA5010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706F3-B22B-4594-A414-38B6492225A9}"/>
      </w:docPartPr>
      <w:docPartBody>
        <w:p w:rsidR="007469BE" w:rsidRDefault="002867A8" w:rsidP="002867A8">
          <w:pPr>
            <w:pStyle w:val="95C2DD49F31A40EAA583098DA5010E4B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880A3259E9134F2999EDD8C9EC06B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DDD6B-57C1-426C-A03D-2054F8073C62}"/>
      </w:docPartPr>
      <w:docPartBody>
        <w:p w:rsidR="007469BE" w:rsidRDefault="002867A8" w:rsidP="002867A8">
          <w:pPr>
            <w:pStyle w:val="880A3259E9134F2999EDD8C9EC06B4BE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05BB29ECB4EF4574948A8196F6AB4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77989-8806-4885-8499-5661A921FBAD}"/>
      </w:docPartPr>
      <w:docPartBody>
        <w:p w:rsidR="007469BE" w:rsidRDefault="002867A8" w:rsidP="002867A8">
          <w:pPr>
            <w:pStyle w:val="05BB29ECB4EF4574948A8196F6AB420D"/>
          </w:pPr>
          <w:r w:rsidRPr="006B1B74">
            <w:rPr>
              <w:rStyle w:val="Textodelmarcadordeposicin"/>
            </w:rPr>
            <w:t>Elija un elemento.</w:t>
          </w:r>
        </w:p>
      </w:docPartBody>
    </w:docPart>
    <w:docPart>
      <w:docPartPr>
        <w:name w:val="6D5B45369BDA4D7185C5CE7AE0EB3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F49F3-42F6-4E96-8C10-B2128A797381}"/>
      </w:docPartPr>
      <w:docPartBody>
        <w:p w:rsidR="007469BE" w:rsidRDefault="002867A8" w:rsidP="002867A8">
          <w:pPr>
            <w:pStyle w:val="6D5B45369BDA4D7185C5CE7AE0EB3644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1178B56F773A4D8999800810E7308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BFE78-3130-43D6-B192-CC1341BD4C9C}"/>
      </w:docPartPr>
      <w:docPartBody>
        <w:p w:rsidR="007469BE" w:rsidRDefault="002867A8" w:rsidP="002867A8">
          <w:pPr>
            <w:pStyle w:val="1178B56F773A4D8999800810E730877F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1E2B1C9B02474EFAB69E6F81EE65E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40780-B7AA-45D7-9F3C-4E0383C1BCC8}"/>
      </w:docPartPr>
      <w:docPartBody>
        <w:p w:rsidR="007469BE" w:rsidRDefault="002867A8" w:rsidP="002867A8">
          <w:pPr>
            <w:pStyle w:val="1E2B1C9B02474EFAB69E6F81EE65ED10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7CBD3869CC244A8D9703991ACE7CE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83BCB-00BF-4C9B-AA94-7F1562D1241B}"/>
      </w:docPartPr>
      <w:docPartBody>
        <w:p w:rsidR="007469BE" w:rsidRDefault="002867A8" w:rsidP="002867A8">
          <w:pPr>
            <w:pStyle w:val="7CBD3869CC244A8D9703991ACE7CE613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E45A3DC0614F4288A629BFE38D54E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70E91-11D7-42DB-A397-672387975512}"/>
      </w:docPartPr>
      <w:docPartBody>
        <w:p w:rsidR="007469BE" w:rsidRDefault="002867A8" w:rsidP="002867A8">
          <w:pPr>
            <w:pStyle w:val="E45A3DC0614F4288A629BFE38D54E58A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72491937AB734842BE2AFEAB1C176E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F3EF82-FACC-48B5-ACF7-EAFD5C4EB33B}"/>
      </w:docPartPr>
      <w:docPartBody>
        <w:p w:rsidR="007469BE" w:rsidRDefault="002867A8" w:rsidP="002867A8">
          <w:pPr>
            <w:pStyle w:val="72491937AB734842BE2AFEAB1C176EA6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2D8BDC8C8EF1444D8E6F78BD86461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D84F5-FC5C-4628-9557-C8167BA44D9F}"/>
      </w:docPartPr>
      <w:docPartBody>
        <w:p w:rsidR="007469BE" w:rsidRDefault="002867A8" w:rsidP="002867A8">
          <w:pPr>
            <w:pStyle w:val="2D8BDC8C8EF1444D8E6F78BD86461278"/>
          </w:pPr>
          <w:r w:rsidRPr="00390942">
            <w:rPr>
              <w:rStyle w:val="Textodelmarcadordeposicin"/>
            </w:rPr>
            <w:t>${proceso_codigo}</w:t>
          </w:r>
        </w:p>
      </w:docPartBody>
    </w:docPart>
    <w:docPart>
      <w:docPartPr>
        <w:name w:val="A901D16240104AA1AF35986336685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81127-4BB1-4E38-84E7-BA3D68C802DD}"/>
      </w:docPartPr>
      <w:docPartBody>
        <w:p w:rsidR="00186187" w:rsidRDefault="00334C1E" w:rsidP="00334C1E">
          <w:pPr>
            <w:pStyle w:val="A901D16240104AA1AF35986336685047"/>
          </w:pPr>
          <w:r w:rsidRPr="006B1B74">
            <w:rPr>
              <w:rStyle w:val="Textodelmarcadordeposicin"/>
            </w:rPr>
            <w:t>Elija un elemento.</w:t>
          </w:r>
        </w:p>
      </w:docPartBody>
    </w:docPart>
    <w:docPart>
      <w:docPartPr>
        <w:name w:val="43A4A37BAEDD49BB8062A41AC816F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0FE5B-81DF-4AEA-A594-236DFAE9C0F7}"/>
      </w:docPartPr>
      <w:docPartBody>
        <w:p w:rsidR="00186187" w:rsidRDefault="00334C1E" w:rsidP="00334C1E">
          <w:pPr>
            <w:pStyle w:val="43A4A37BAEDD49BB8062A41AC816FBBF"/>
          </w:pPr>
          <w:r w:rsidRPr="006B1B74">
            <w:rPr>
              <w:rStyle w:val="Textodelmarcadordeposicin"/>
            </w:rPr>
            <w:t>Elija un elemento.</w:t>
          </w:r>
        </w:p>
      </w:docPartBody>
    </w:docPart>
    <w:docPart>
      <w:docPartPr>
        <w:name w:val="E91A98D146984B50BE5D21121EC3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800A5-C727-4B70-B3EC-293DC603D1F1}"/>
      </w:docPartPr>
      <w:docPartBody>
        <w:p w:rsidR="00186187" w:rsidRDefault="00334C1E" w:rsidP="00334C1E">
          <w:pPr>
            <w:pStyle w:val="E91A98D146984B50BE5D21121EC3AB40"/>
          </w:pPr>
          <w:r w:rsidRPr="006B1B74">
            <w:rPr>
              <w:rStyle w:val="Textodelmarcadordeposicin"/>
            </w:rPr>
            <w:t>Elija un elemento.</w:t>
          </w:r>
        </w:p>
      </w:docPartBody>
    </w:docPart>
    <w:docPart>
      <w:docPartPr>
        <w:name w:val="78DDA9E6C4D84C5E8E5498FBB8E47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CBB66-565A-4B6D-A977-368DE0E3019E}"/>
      </w:docPartPr>
      <w:docPartBody>
        <w:p w:rsidR="00186187" w:rsidRDefault="00334C1E" w:rsidP="00334C1E">
          <w:pPr>
            <w:pStyle w:val="78DDA9E6C4D84C5E8E5498FBB8E473B7"/>
          </w:pPr>
          <w:r w:rsidRPr="006B1B74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2867A8"/>
    <w:rsid w:val="00186187"/>
    <w:rsid w:val="002867A8"/>
    <w:rsid w:val="00334C1E"/>
    <w:rsid w:val="007469BE"/>
    <w:rsid w:val="007B5B11"/>
    <w:rsid w:val="00A87C37"/>
    <w:rsid w:val="00B301C0"/>
    <w:rsid w:val="00B32046"/>
    <w:rsid w:val="00D614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49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4C1E"/>
    <w:rPr>
      <w:color w:val="808080"/>
    </w:rPr>
  </w:style>
  <w:style w:type="paragraph" w:customStyle="1" w:styleId="38A061B8DD7A4C03928658BC9AA07580">
    <w:name w:val="38A061B8DD7A4C03928658BC9AA07580"/>
    <w:rsid w:val="002867A8"/>
  </w:style>
  <w:style w:type="paragraph" w:customStyle="1" w:styleId="312F43345CEA4EAAA66A41FA3C7F9C32">
    <w:name w:val="312F43345CEA4EAAA66A41FA3C7F9C32"/>
    <w:rsid w:val="002867A8"/>
  </w:style>
  <w:style w:type="paragraph" w:customStyle="1" w:styleId="8D88B9C102C641E28CF5065463BB1848">
    <w:name w:val="8D88B9C102C641E28CF5065463BB1848"/>
    <w:rsid w:val="002867A8"/>
  </w:style>
  <w:style w:type="paragraph" w:customStyle="1" w:styleId="D33068D3ADA547FD80EE5F8AFBFB3248">
    <w:name w:val="D33068D3ADA547FD80EE5F8AFBFB3248"/>
    <w:rsid w:val="002867A8"/>
  </w:style>
  <w:style w:type="paragraph" w:customStyle="1" w:styleId="274E2FD9DC584A7BAAE3F24FD291CEA9">
    <w:name w:val="274E2FD9DC584A7BAAE3F24FD291CEA9"/>
    <w:rsid w:val="002867A8"/>
  </w:style>
  <w:style w:type="paragraph" w:customStyle="1" w:styleId="9B4726B6F9E741D99E2179B4940043DD">
    <w:name w:val="9B4726B6F9E741D99E2179B4940043DD"/>
    <w:rsid w:val="002867A8"/>
  </w:style>
  <w:style w:type="paragraph" w:customStyle="1" w:styleId="40B088E4FB6B4F64AE60B6CB7043D0F1">
    <w:name w:val="40B088E4FB6B4F64AE60B6CB7043D0F1"/>
    <w:rsid w:val="002867A8"/>
  </w:style>
  <w:style w:type="paragraph" w:customStyle="1" w:styleId="2F70A68AD0A94A09AFC2DDA04614FBA4">
    <w:name w:val="2F70A68AD0A94A09AFC2DDA04614FBA4"/>
    <w:rsid w:val="002867A8"/>
  </w:style>
  <w:style w:type="paragraph" w:customStyle="1" w:styleId="B84DA4C1DDDA4A1E922FF2F1EB4D86A6">
    <w:name w:val="B84DA4C1DDDA4A1E922FF2F1EB4D86A6"/>
    <w:rsid w:val="002867A8"/>
  </w:style>
  <w:style w:type="paragraph" w:customStyle="1" w:styleId="0D92E237033A452CB0FEE819EB5C99B2">
    <w:name w:val="0D92E237033A452CB0FEE819EB5C99B2"/>
    <w:rsid w:val="002867A8"/>
  </w:style>
  <w:style w:type="paragraph" w:customStyle="1" w:styleId="A8DB7248A1604A35A8A5AA3C264903B3">
    <w:name w:val="A8DB7248A1604A35A8A5AA3C264903B3"/>
    <w:rsid w:val="002867A8"/>
  </w:style>
  <w:style w:type="paragraph" w:customStyle="1" w:styleId="95C2DD49F31A40EAA583098DA5010E4B">
    <w:name w:val="95C2DD49F31A40EAA583098DA5010E4B"/>
    <w:rsid w:val="002867A8"/>
  </w:style>
  <w:style w:type="paragraph" w:customStyle="1" w:styleId="880A3259E9134F2999EDD8C9EC06B4BE">
    <w:name w:val="880A3259E9134F2999EDD8C9EC06B4BE"/>
    <w:rsid w:val="002867A8"/>
  </w:style>
  <w:style w:type="paragraph" w:customStyle="1" w:styleId="05BB29ECB4EF4574948A8196F6AB420D">
    <w:name w:val="05BB29ECB4EF4574948A8196F6AB420D"/>
    <w:rsid w:val="002867A8"/>
    <w:rPr>
      <w:rFonts w:ascii="Arial" w:eastAsiaTheme="minorHAnsi" w:hAnsi="Arial" w:cs="Arial"/>
      <w:sz w:val="18"/>
      <w:szCs w:val="18"/>
      <w:lang w:val="es-ES" w:eastAsia="en-US"/>
    </w:rPr>
  </w:style>
  <w:style w:type="paragraph" w:customStyle="1" w:styleId="F036D01AC08B495EBC0F54DC67B67F9A">
    <w:name w:val="F036D01AC08B495EBC0F54DC67B67F9A"/>
    <w:rsid w:val="002867A8"/>
    <w:rPr>
      <w:rFonts w:ascii="Arial" w:eastAsiaTheme="minorHAnsi" w:hAnsi="Arial" w:cs="Arial"/>
      <w:sz w:val="18"/>
      <w:szCs w:val="18"/>
      <w:lang w:val="es-ES" w:eastAsia="en-US"/>
    </w:rPr>
  </w:style>
  <w:style w:type="paragraph" w:customStyle="1" w:styleId="9F73040FAAE04ED3AE4BE10A898684C3">
    <w:name w:val="9F73040FAAE04ED3AE4BE10A898684C3"/>
    <w:rsid w:val="002867A8"/>
  </w:style>
  <w:style w:type="paragraph" w:customStyle="1" w:styleId="AC28E526B56645CCB704296DCBB1BC25">
    <w:name w:val="AC28E526B56645CCB704296DCBB1BC25"/>
    <w:rsid w:val="002867A8"/>
  </w:style>
  <w:style w:type="paragraph" w:customStyle="1" w:styleId="592A7CBEB13B47FEBF717F85D28B10EA">
    <w:name w:val="592A7CBEB13B47FEBF717F85D28B10EA"/>
    <w:rsid w:val="002867A8"/>
  </w:style>
  <w:style w:type="paragraph" w:customStyle="1" w:styleId="D4A29F0F4B07415CA4B6709D3FE3434A">
    <w:name w:val="D4A29F0F4B07415CA4B6709D3FE3434A"/>
    <w:rsid w:val="002867A8"/>
  </w:style>
  <w:style w:type="paragraph" w:customStyle="1" w:styleId="58FF87BF162646F09DCE030811B23E30">
    <w:name w:val="58FF87BF162646F09DCE030811B23E30"/>
    <w:rsid w:val="002867A8"/>
  </w:style>
  <w:style w:type="paragraph" w:customStyle="1" w:styleId="80607EAE42C940EAAD1F7128F7AE3640">
    <w:name w:val="80607EAE42C940EAAD1F7128F7AE3640"/>
    <w:rsid w:val="002867A8"/>
  </w:style>
  <w:style w:type="paragraph" w:customStyle="1" w:styleId="A9FE9DC2CE8C421289F7336427060837">
    <w:name w:val="A9FE9DC2CE8C421289F7336427060837"/>
    <w:rsid w:val="002867A8"/>
  </w:style>
  <w:style w:type="paragraph" w:customStyle="1" w:styleId="4AF1E1EF9ED340B9BE3A39E4F16696EC">
    <w:name w:val="4AF1E1EF9ED340B9BE3A39E4F16696EC"/>
    <w:rsid w:val="002867A8"/>
  </w:style>
  <w:style w:type="paragraph" w:customStyle="1" w:styleId="111C81D133D44E89AA82FFF3A394830B">
    <w:name w:val="111C81D133D44E89AA82FFF3A394830B"/>
    <w:rsid w:val="002867A8"/>
  </w:style>
  <w:style w:type="paragraph" w:customStyle="1" w:styleId="96FFE8C5E2A34C01B58DC0A73C665AC8">
    <w:name w:val="96FFE8C5E2A34C01B58DC0A73C665AC8"/>
    <w:rsid w:val="002867A8"/>
  </w:style>
  <w:style w:type="paragraph" w:customStyle="1" w:styleId="FC2539BE082C4B57927CF102AA13502C">
    <w:name w:val="FC2539BE082C4B57927CF102AA13502C"/>
    <w:rsid w:val="002867A8"/>
  </w:style>
  <w:style w:type="paragraph" w:customStyle="1" w:styleId="5825362DF1574472B423391AB712495A">
    <w:name w:val="5825362DF1574472B423391AB712495A"/>
    <w:rsid w:val="002867A8"/>
  </w:style>
  <w:style w:type="paragraph" w:customStyle="1" w:styleId="AE1D4701B24A4D989B7383077FB7024B">
    <w:name w:val="AE1D4701B24A4D989B7383077FB7024B"/>
    <w:rsid w:val="002867A8"/>
  </w:style>
  <w:style w:type="paragraph" w:customStyle="1" w:styleId="2C4C355F9CB94BA994F9589464BDC24C">
    <w:name w:val="2C4C355F9CB94BA994F9589464BDC24C"/>
    <w:rsid w:val="002867A8"/>
  </w:style>
  <w:style w:type="paragraph" w:customStyle="1" w:styleId="6D5B45369BDA4D7185C5CE7AE0EB3644">
    <w:name w:val="6D5B45369BDA4D7185C5CE7AE0EB3644"/>
    <w:rsid w:val="002867A8"/>
  </w:style>
  <w:style w:type="paragraph" w:customStyle="1" w:styleId="1178B56F773A4D8999800810E730877F">
    <w:name w:val="1178B56F773A4D8999800810E730877F"/>
    <w:rsid w:val="002867A8"/>
  </w:style>
  <w:style w:type="paragraph" w:customStyle="1" w:styleId="1E2B1C9B02474EFAB69E6F81EE65ED10">
    <w:name w:val="1E2B1C9B02474EFAB69E6F81EE65ED10"/>
    <w:rsid w:val="002867A8"/>
  </w:style>
  <w:style w:type="paragraph" w:customStyle="1" w:styleId="AD6BC602A1E6450C96199E318165204F">
    <w:name w:val="AD6BC602A1E6450C96199E318165204F"/>
    <w:rsid w:val="002867A8"/>
  </w:style>
  <w:style w:type="paragraph" w:customStyle="1" w:styleId="7CBD3869CC244A8D9703991ACE7CE613">
    <w:name w:val="7CBD3869CC244A8D9703991ACE7CE613"/>
    <w:rsid w:val="002867A8"/>
  </w:style>
  <w:style w:type="paragraph" w:customStyle="1" w:styleId="E45A3DC0614F4288A629BFE38D54E58A">
    <w:name w:val="E45A3DC0614F4288A629BFE38D54E58A"/>
    <w:rsid w:val="002867A8"/>
  </w:style>
  <w:style w:type="paragraph" w:customStyle="1" w:styleId="72491937AB734842BE2AFEAB1C176EA6">
    <w:name w:val="72491937AB734842BE2AFEAB1C176EA6"/>
    <w:rsid w:val="002867A8"/>
  </w:style>
  <w:style w:type="paragraph" w:customStyle="1" w:styleId="7641D391FD644D82A2896A071C0B072C">
    <w:name w:val="7641D391FD644D82A2896A071C0B072C"/>
    <w:rsid w:val="002867A8"/>
  </w:style>
  <w:style w:type="paragraph" w:customStyle="1" w:styleId="2D8BDC8C8EF1444D8E6F78BD86461278">
    <w:name w:val="2D8BDC8C8EF1444D8E6F78BD86461278"/>
    <w:rsid w:val="002867A8"/>
  </w:style>
  <w:style w:type="paragraph" w:customStyle="1" w:styleId="A901D16240104AA1AF35986336685047">
    <w:name w:val="A901D16240104AA1AF35986336685047"/>
    <w:rsid w:val="00334C1E"/>
  </w:style>
  <w:style w:type="paragraph" w:customStyle="1" w:styleId="43A4A37BAEDD49BB8062A41AC816FBBF">
    <w:name w:val="43A4A37BAEDD49BB8062A41AC816FBBF"/>
    <w:rsid w:val="00334C1E"/>
  </w:style>
  <w:style w:type="paragraph" w:customStyle="1" w:styleId="E91A98D146984B50BE5D21121EC3AB40">
    <w:name w:val="E91A98D146984B50BE5D21121EC3AB40"/>
    <w:rsid w:val="00334C1E"/>
  </w:style>
  <w:style w:type="paragraph" w:customStyle="1" w:styleId="78DDA9E6C4D84C5E8E5498FBB8E473B7">
    <w:name w:val="78DDA9E6C4D84C5E8E5498FBB8E473B7"/>
    <w:rsid w:val="00334C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1C058B-BCF1-4F4A-BA8F-B4BD15CD6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SNAP.F.0013 - Equipos del Oferente</Template>
  <TotalTime>6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yvolquez</dc:creator>
  <cp:lastModifiedBy>Eduardo Montes de Oca Peña</cp:lastModifiedBy>
  <cp:revision>4</cp:revision>
  <cp:lastPrinted>2011-03-04T18:41:00Z</cp:lastPrinted>
  <dcterms:created xsi:type="dcterms:W3CDTF">2012-04-16T13:58:00Z</dcterms:created>
  <dcterms:modified xsi:type="dcterms:W3CDTF">2018-02-01T21:20:00Z</dcterms:modified>
</cp:coreProperties>
</file>