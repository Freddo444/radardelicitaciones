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p w:rsidR="00535962" w:rsidRPr="00F7167E" w:rsidRDefault="005A4AB6" w:rsidP="00130549"><w:pPr><w:tabs><w:tab w:val="right" w:pos="9027"/></w:tabs></w:pPr><w:r w:rsidRPr="00EB5FA3"><w:rPr><w:noProof/><w:lang w:val="es-DO" w:eastAsia="es-DO"/></w:rPr><w:drawing><wp:anchor distT="0" distB="0" distL="114300" distR="114300" simplePos="0" relativeHeight="251660800" behindDoc="0" locked="0" layoutInCell="1" allowOverlap="1"><wp:simplePos x="0" y="0"/><wp:positionH relativeFrom="margin"><wp:posOffset>2650490</wp:posOffset></wp:positionH><wp:positionV relativeFrom="margin"><wp:posOffset>-704850</wp:posOffset></wp:positionV><wp:extent cx="882000" cy="882000"/><wp:effectExtent l="0" t="0" r="0" b="0"/><wp:wrapSquare wrapText="bothSides"/><wp:docPr id="3" name="Imagen 3" descr="C:\Users\emontesdeoca\Desktop\Escudo Nacional 2018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C:\Users\emontesdeoca\Desktop\Escudo Nacional 2018.pn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882000" cy="882000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w:lang w:val="en-US"/></w:rPr><w:pict><v:group id="_x0000_s1044" style="position:absolute;margin-left:358.35pt;margin-top:-58.2pt;width:127.2pt;height:55.2pt;z-index:251696128;mso-position-horizontal-relative:text;mso-position-vertical-relative:text" coordorigin="12866,523" coordsize="2544,1104"><v:rect id="_x0000_s1045" style="position:absolute;left:12866;top:523;width:2544;height:1104" filled="f"/><v:group id="_x0000_s1046" style="position:absolute;left:12940;top:561;width:2413;height:968" coordorigin="9151,720" coordsize="2009,900"><v:shapetype id="_x0000_t202" coordsize="21600,21600" o:spt="202" path="m,l,21600r21600,l21600,xe"><v:stroke joinstyle="miter"/><v:path gradientshapeok="t" o:connecttype="rect"/></v:shapetype><v:shape id="_x0000_s1047" type="#_x0000_t202" style="position:absolute;left:9151;top:1077;width:2009;height:543;mso-width-relative:margin;mso-height-relative:margin" fillcolor="white [3212]" strokecolor="white [3212]" strokeweight="2.25pt"><v:textbox style="mso-next-textbox:#_x0000_s1047" inset=",0"><w:txbxContent><w:sdt><w:sdtPr><w:rPr><w:rStyle w:val="Style2"/></w:rPr><w:alias w:val="No. del Expediente de Compras "/><w:tag w:val="No. del Expediente de Compras "/><w:id w:val="5755464"/><w:showingPlcHdr/></w:sdtPr><w:sdtEndPr><w:rPr><w:rStyle w:val="Style2"/></w:rPr></w:sdtEndPr><w:sdtContent><w:p w:rsidR="00130549" w:rsidRPr="00535962" w:rsidRDefault="00130549" w:rsidP="00130549"><w:pPr><w:jc w:val="center"/></w:pPr><w:r w:rsidRPr="006B0D19"><w:rPr><w:rStyle w:val="Textodelmarcadordeposicin"/></w:rPr><w:t>${proceso_codigo}</w:t></w:r></w:p></w:sdtContent></w:sdt></w:txbxContent></v:textbox></v:shape><v:shape id="_x0000_s1048" type="#_x0000_t202" style="position:absolute;left:9151;top:720;width:2009;height:360;mso-width-relative:margin;mso-height-relative:margin" fillcolor="black [3213]" strokecolor="white [3212]" strokeweight="3pt"><v:textbox style="mso-next-textbox:#_x0000_s1048"><w:txbxContent><w:p w:rsidR="00130549" w:rsidRPr="00535962" w:rsidRDefault="00130549" w:rsidP="00130549"><w:pPr><w:jc w:val="center"/><w:rPr><w:rFonts w:ascii="Franklin Gothic Medium Cond" w:hAnsi="Franklin Gothic Medium Cond"/><w:b/><w:color w:val="FFFFFF" w:themeColor="background1"/><w:lang w:val="en-US"/></w:rPr></w:pPr><w:r w:rsidRPr="00535962"><w:rPr><w:rFonts w:ascii="Franklin Gothic Medium Cond" w:hAnsi="Franklin Gothic Medium Cond"/><w:b/><w:color w:val="FFFFFF" w:themeColor="background1"/></w:rPr><w:t>No. EXPEDIENTE</w:t></w:r></w:p></w:txbxContent></v:textbox></v:shape></v:group></v:group></w:pict></w:r><w:r><w:rPr><w:noProof/><w:lang w:val="en-US" w:eastAsia="zh-TW"/></w:rPr><w:pict><v:shape id="_x0000_s1026" type="#_x0000_t202" style="position:absolute;margin-left:-35.7pt;margin-top:-43.15pt;width:81pt;height:84.9pt;z-index:251661312;mso-position-horizontal-relative:text;mso-position-vertical-relative:text;mso-width-relative:margin;mso-height-relative:margin" filled="f" stroked="f"><v:textbox style="mso-next-textbox:#_x0000_s1026"><w:txbxContent><w:sdt><w:sdtPr><w:rPr><w:lang w:val="en-US"/></w:rPr><w:alias w:val="Logo de la dependencia gubernamental"/><w:tag w:val="Logo de la dependencia gubernamental"/><w:id w:val="1954363204"/><w:showingPlcHdr/><w:picture/></w:sdtPr><w:sdtEndPr/><w:sdtContent><w:p w:rsidR="00BC61BD" w:rsidRPr="00BC61BD" w:rsidRDefault="00BC61BD"><w:pPr><w:rPr><w:lang w:val="en-US"/></w:rPr></w:pPr><w:r><w:rPr><w:noProof/><w:lang w:val="es-DO" w:eastAsia="es-DO"/></w:rPr><w:drawing><wp:inline distT="0" distB="0" distL="0" distR="0"><wp:extent cx="800100" cy="800100"/><wp:effectExtent l="19050" t="0" r="0" b="0"/><wp:docPr id="4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9"/><a:srcRect/><a:stretch><a:fillRect/></a:stretch></pic:blipFill><pic:spPr bwMode="auto"><a:xfrm><a:off x="0" y="0"/><a:ext cx="799693" cy="799693"/></a:xfrm><a:prstGeom prst="rect"><a:avLst/></a:prstGeom><a:noFill/><a:ln w="9525"><a:noFill/><a:miter lim="800000"/><a:headEnd/><a:tailEnd/></a:ln></pic:spPr></pic:pic></a:graphicData></a:graphic></wp:inline></w:drawing></w:r></w:p></w:sdtContent></w:sdt></w:txbxContent></v:textbox></v:shape></w:pict></w:r><w:r><w:rPr><w:noProof/><w:color w:val="FF0000"/><w:lang w:val="en-US"/></w:rPr><w:pict><v:shape id="_x0000_s1050" type="#_x0000_t202" style="position:absolute;margin-left:-29.35pt;margin-top:-54.05pt;width:74.65pt;height:24.05pt;z-index:251697152;mso-position-horizontal-relative:text;mso-position-vertical-relative:text;mso-width-relative:margin;mso-height-relative:margin" filled="f" stroked="f"><v:textbox style="mso-next-textbox:#_x0000_s1050" inset="0,0,0,0"><w:txbxContent><w:p w:rsidR="00BA660D" w:rsidRPr="004251AA" w:rsidRDefault="00BA660D" w:rsidP="00BA660D"><w:pPr><w:rPr><w:rFonts w:ascii="Arial Narrow" w:hAnsi="Arial Narrow"/><w:b/><w:caps/><w:color w:val="C00000"/><w:spacing w:val="-8"/><w:sz w:val="22"/><w:szCs w:val="12"/></w:rPr></w:pPr><w:r w:rsidRPr="004251AA"><w:rPr><w:rStyle w:val="Style15"/><w:rFonts w:cstheme="minorBidi"/><w:b/><w:color w:val="C00000"/><w:sz w:val="22"/></w:rPr><w:t>SNCC.F.047</w:t></w:r></w:p></w:txbxContent></v:textbox></v:shape></w:pict></w:r><w:r w:rsidR="00EB5FA3"><w:t xml:space="preserve">                      </w:t></w:r><w:r w:rsidR="00130549"><w:tab/></w:r></w:p><w:p><w:pPr><w:jc w:val="center"/><w:rPr><w:lang w:val="es-ES_tradnl"/></w:rPr></w:pPr><w:r><w:rPr><w:rStyle w:val="Institucion"/><w:color w:val="FF0000"/><w:sz w:val="28"/><w:lang w:eastAsia="zh-TW"/></w:rPr><w:t xml:space="preserve">&lt;w:p w:rsidR="002E1412" w:rsidRPr="002E1412" w:rsidRDefault="005A4AB6" w:rsidP="00A72F42"&gt;&lt;w:pPr&gt;&lt;w:jc w:val="center"/&gt;&lt;w:rPr&gt;&lt;w:lang w:val="es-ES_tradnl"/&gt;&lt;/w:rPr&gt;&lt;/w:pPr&gt;&lt;w:sdt&gt;&lt;w:sdtPr&gt;&lt;w:rPr&gt;&lt;w:rStyle w:val="Style6"/&gt;&lt;w:sz w:val="24"/&gt;&lt;w:szCs w:val="24"/&gt;&lt;/w:rPr&gt;&lt;w:alias w:val="Nombre de la Institución"/&gt;&lt;w:tag w:val="Nombre de la Institución"/&gt;&lt;w:id w:val="8389551"/&gt;&lt;/w:sdtPr&gt;&lt;w:sdtEndPr&gt;&lt;w:rPr&gt;&lt;w:rStyle w:val="Style6"/&gt;&lt;/w:rPr&gt;&lt;/w:sdtEndPr&gt;&lt;w:sdtContent&gt;&lt;w:r w:rsidR="002E1412" w:rsidRPr="00C66D08"&gt;&lt;w:rPr&gt;&lt;w:rStyle w:val="Style6"/&gt;&lt;w:sz w:val="24"/&gt;&lt;w:szCs w:val="24"/&gt;&lt;/w:rPr&gt;&lt;w:t&gt;${entidad_nombre}</w:t></w:r></w:p></w:txbxContent></v:textbox></v:shape></w:pict></w:r><w:r><w:rPr><w:noProof/><w:lang w:val="en-US" w:eastAsia="zh-TW"/></w:rPr><w:pict><v:shape id="_x0000_s1036" type="#_x0000_t202" style="position:absolute;margin-left:380.7pt;margin-top:5.9pt;width:114.05pt;height:21.9pt;z-index:251685888;mso-width-relative:margin;mso-height-relative:margin" filled="f" stroked="f"><v:textbox style="mso-next-textbox:#_x0000_s1036"><w:txbxContent><w:p w:rsidR="0026335F" w:rsidRPr="0026335F" w:rsidRDefault="005A4AB6"><w:sdt><w:sdtPr><w:rPr><w:rStyle w:val="Style5"/></w:rPr><w:alias w:val="Fecha de emisión del documento"/><w:tag w:val="Fecha de emisión del documento"/><w:id w:val="13417894"/><w:date><w:dateFormat w:val="dd' de 'MMMM' de 'yyyy"/><w:lid w:val="es-DO"/><w:storeMappedDataAs w:val="dateTime"/><w:calendar w:val="gregorian"/></w:date></w:sdtPr><w:sdtEndPr><w:rPr><w:rStyle w:val="Style5"/></w:rPr></w:sdtEndPr><w:sdtContent><w:r w:rsidR="0026335F" w:rsidRPr="0026335F"><w:rPr><w:rStyle w:val="Style5"/></w:rPr><w:t xml:space="preserve">${fecha} </w:t></w:r></w:sdtContent></w:sdt></w:p></w:txbxContent></v:textbox></v:shape></w:pict></w:r></w:p><w:p w:rsidR="00535962" w:rsidRDefault="005A4AB6" w:rsidP="00535962"><w:r><w:rPr><w:noProof/><w:color w:val="FF0000"/><w:lang w:eastAsia="zh-TW"/></w:rPr><w:pict><v:shape id="_x0000_s1042" type="#_x0000_t202" style="position:absolute;margin-left:140.2pt;margin-top:8.25pt;width:186.25pt;height:24pt;z-index:251695104;mso-width-relative:margin;mso-height-relative:margin" stroked="f"><v:textbox style="mso-next-textbox:#_x0000_s1042"><w:txbxContent><w:p w:rsidR="00F7443C" w:rsidRPr="00E82502" w:rsidRDefault="002B46D1" w:rsidP="00A72F42"><w:pPr><w:jc w:val="center"/><w:rPr><w:rFonts w:asciiTheme="minorHAnsi" w:hAnsiTheme="minorHAnsi"/><w:lang w:val="es-ES_tradnl"/></w:rPr></w:pPr><w:r><w:rPr><w:rStyle w:val="Style7"/><w:rFonts w:asciiTheme="minorHAnsi" w:hAnsiTheme="minorHAnsi"/><w:lang w:val="es-ES_tradnl"/></w:rPr><w:t>autorización del fabricante</w:t></w:r><w:r w:rsidR="00130549"><w:rPr><w:rStyle w:val="Style7"/><w:rFonts w:asciiTheme="minorHAnsi" w:hAnsiTheme="minorHAnsi"/><w:lang w:val="es-ES_tradnl"/></w:rPr><w:t xml:space="preserve"> </w:t></w:r></w:p></w:txbxContent></v:textbox></v:shape></w:pict></w:r><w:r><w:rPr><w:noProof/><w:sz w:val="24"/><w:szCs w:val="24"/><w:lang w:eastAsia="es-ES"/></w:rPr><w:pict><v:shape id="_x0000_s1037" type="#_x0000_t202" style="position:absolute;margin-left:401.95pt;margin-top:9.65pt;width:83.6pt;height:19.85pt;z-index:251686912;mso-width-relative:margin;mso-height-relative:margin" filled="f" stroked="f"><v:textbox style="mso-next-textbox:#_x0000_s1037"><w:txbxContent><w:p w:rsidR="0026335F" w:rsidRPr="0026335F" w:rsidRDefault="0026335F" w:rsidP="0026335F"><w:pPr><w:rPr><w:sz w:val="22"/><w:szCs w:val="22"/></w:rPr></w:pPr><w:r w:rsidRPr="0026335F"><w:rPr><w:sz w:val="22"/><w:szCs w:val="22"/></w:rPr><w:t xml:space="preserve">Página </w:t></w:r><w:r w:rsidR="00D62A93" w:rsidRPr="0026335F"><w:rPr><w:b/><w:sz w:val="22"/><w:szCs w:val="22"/></w:rPr><w:fldChar w:fldCharType="begin"/></w:r><w:r w:rsidRPr="0026335F"><w:rPr><w:b/><w:sz w:val="22"/><w:szCs w:val="22"/></w:rPr><w:instrText xml:space="preserve"> PAGE   \* MERGEFORMAT </w:instrText></w:r><w:r w:rsidR="00D62A93" w:rsidRPr="0026335F"><w:rPr><w:b/><w:sz w:val="22"/><w:szCs w:val="22"/></w:rPr><w:fldChar w:fldCharType="separate"/></w:r><w:r w:rsidR="002760F1"><w:rPr><w:b/><w:noProof/><w:sz w:val="22"/><w:szCs w:val="22"/></w:rPr><w:t>1</w:t></w:r><w:r w:rsidR="00D62A93" w:rsidRPr="0026335F"><w:rPr><w:b/><w:sz w:val="22"/><w:szCs w:val="22"/></w:rPr><w:fldChar w:fldCharType="end"/></w:r><w:r w:rsidRPr="0026335F"><w:rPr><w:sz w:val="22"/><w:szCs w:val="22"/></w:rPr><w:t xml:space="preserve"> de </w:t></w:r><w:fldSimple w:instr=" NUMPAGES   \* MERGEFORMAT "><w:r w:rsidR="002760F1" w:rsidRPr="002760F1"><w:rPr><w:b/><w:noProof/><w:sz w:val="22"/><w:szCs w:val="22"/></w:rPr><w:t>1</w:t></w:r></w:fldSimple></w:p></w:txbxContent></v:textbox></v:shape></w:pict></w:r></w:p><w:p w:rsidR="002B46D1" w:rsidRDefault="002B46D1" w:rsidP="00B62EEF"><w:pPr><w:tabs><w:tab w:val="left" w:pos="6267"/></w:tabs><w:spacing w:after="0" w:line="240" w:lineRule="auto"/><w:jc w:val="center"/></w:pPr></w:p><w:p w:rsidR="002B46D1" w:rsidRPr="002B46D1" w:rsidRDefault="002B46D1" w:rsidP="002B46D1"><w:pPr><w:spacing w:after="0"/><w:jc w:val="both"/><w:rPr><w:sz w:val="22"/><w:szCs w:val="22"/></w:rPr></w:pPr></w:p><w:p w:rsidR="00EA2F84" w:rsidRDefault="00EA2F84" w:rsidP="00EA2F84"><w:pPr><w:spacing w:after="0"/><w:ind w:left="3540"/><w:jc w:val="right"/><w:rPr><w:sz w:val="22"/><w:szCs w:val="22"/></w:rPr></w:pPr><w:bookmarkStart w:id="0" w:name="_GoBack"/><w:bookmarkEnd w:id="0"/></w:p><w:p w:rsidR="002B46D1" w:rsidRPr="002B46D1" w:rsidRDefault="002B46D1" w:rsidP="00EA2F84"><w:pPr><w:spacing w:after="0"/><w:ind w:left="3540"/><w:jc w:val="right"/><w:rPr><w:sz w:val="22"/><w:szCs w:val="22"/></w:rPr></w:pPr><w:r w:rsidRPr="002B46D1"><w:rPr><w:sz w:val="22"/><w:szCs w:val="22"/></w:rPr><w:t xml:space="preserve">Santo Domingo, República Dominicana, </w:t></w:r><w:r w:rsidRPr="002B46D1"><w:rPr><w:color w:val="CC0000"/><w:sz w:val="22"/><w:szCs w:val="22"/></w:rPr><w:t>fecha</w:t></w:r></w:p><w:p w:rsidR="002B46D1" w:rsidRPr="002B46D1" w:rsidRDefault="002B46D1" w:rsidP="00EA2F84"><w:pPr><w:pStyle w:val="Default"/><w:spacing w:line="276" w:lineRule="auto"/><w:jc w:val="both"/><w:rPr><w:rFonts w:ascii="Arial" w:hAnsi="Arial" w:cs="Arial"/><w:sz w:val="22"/><w:szCs w:val="22"/></w:rPr></w:pPr></w:p><w:p w:rsidR="002B46D1" w:rsidRPr="002B46D1" w:rsidRDefault="002B46D1" w:rsidP="00EA2F84"><w:pPr><w:spacing w:after="0"/><w:jc w:val="both"/><w:rPr><w:sz w:val="22"/><w:szCs w:val="22"/></w:rPr></w:pPr><w:r w:rsidRPr="002B46D1"><w:rPr><w:sz w:val="22"/><w:szCs w:val="22"/></w:rPr><w:t>Señores</w:t></w:r></w:p><w:p><w:pPr><w:spacing w:after="0"/><w:jc w:val="both"/><w:rPr><w:color w:val="FF0000"/><w:sz w:val="22"/><w:szCs w:val="22"/></w:rPr></w:pPr><w:r><w:rPr><w:color w:val="FF0000"/><w:sz w:val="22"/><w:szCs w:val="22"/></w:rPr><w:t xml:space="preserve">${proceso_entidad}</w:t></w:r></w:p><w:p w:rsidR="002B46D1" w:rsidRPr="002B46D1" w:rsidRDefault="002B46D1" w:rsidP="00EA2F84"><w:pPr><w:spacing w:after="0"/><w:jc w:val="both"/><w:rPr><w:sz w:val="22"/><w:szCs w:val="22"/><w:lang w:val="es-ES_tradnl"/></w:rPr></w:pPr></w:p><w:p w:rsidR="002B46D1" w:rsidRPr="002B46D1" w:rsidRDefault="002B46D1" w:rsidP="00EA2F84"><w:pPr><w:spacing w:after="0"/><w:jc w:val="both"/><w:rPr><w:color w:val="FF0000"/><w:sz w:val="22"/><w:szCs w:val="22"/></w:rPr></w:pPr><w:r w:rsidRPr="00EA2F84"><w:rPr><w:b/><w:sz w:val="22"/><w:szCs w:val="22"/><w:lang w:val="es-ES_tradnl"/></w:rPr><w:t>Referencia:</w:t></w:r><w:r w:rsidRPr="002B46D1"><w:rPr><w:sz w:val="22"/><w:szCs w:val="22"/><w:lang w:val="es-ES_tradnl"/></w:rPr><w:t xml:space="preserve"> Autorización fabricante - </w:t></w:r><w:r w:rsidRPr="002B46D1"><w:rPr><w:color w:val="FF0000"/><w:sz w:val="22"/><w:szCs w:val="22"/><w:lang w:val="es-ES_tradnl"/></w:rPr><w:t>${proceso_codigo}</w:t></w:r></w:p><w:p w:rsidR="002B46D1" w:rsidRDefault="002B46D1" w:rsidP="00EA2F84"><w:pPr><w:pStyle w:val="SectionVHeader"/><w:spacing w:line="276" w:lineRule="auto"/><w:jc w:val="both"/><w:rPr><w:rFonts w:ascii="Arial" w:hAnsi="Arial" w:cs="Arial"/><w:b/><w:bCs/><w:color w:val="000000"/><w:sz w:val="22"/><w:szCs w:val="22"/></w:rPr></w:pPr></w:p><w:p w:rsidR="002B46D1" w:rsidRPr="002B46D1" w:rsidRDefault="002B46D1" w:rsidP="00EA2F84"><w:pPr><w:spacing w:after="0"/><w:jc w:val="both"/><w:rPr><w:color w:val="000000"/><w:sz w:val="22"/><w:szCs w:val="22"/></w:rPr></w:pPr><w:r w:rsidRPr="002B46D1"><w:rPr><w:color w:val="000000"/><w:sz w:val="22"/><w:szCs w:val="22"/></w:rPr><w:t>Nosotros [</w:t></w:r><w:r w:rsidRPr="002B46D1"><w:rPr><w:color w:val="FF0000"/><w:sz w:val="22"/><w:szCs w:val="22"/></w:rPr><w:t>nombre completo y domicilio del fabricante</w:t></w:r><w:r w:rsidRPr="002B46D1"><w:rPr><w:color w:val="000000"/><w:sz w:val="22"/><w:szCs w:val="22"/></w:rPr><w:t>], en nuestra calidad de fabricantes oficiales de</w:t></w:r><w:r w:rsidRPr="00EA2F84"><w:rPr><w:color w:val="000000"/><w:sz w:val="22"/><w:szCs w:val="22"/></w:rPr><w:t xml:space="preserve"> [</w:t></w:r><w:r w:rsidRPr="002B46D1"><w:rPr><w:color w:val="FF0000"/><w:sz w:val="22"/><w:szCs w:val="22"/></w:rPr><w:t>breve descripción del bien</w:t></w:r><w:r w:rsidRPr="002B46D1"><w:rPr><w:color w:val="000000"/><w:sz w:val="22"/><w:szCs w:val="22"/></w:rPr><w:t>], autorizamos por la presente a [</w:t></w:r><w:r w:rsidRPr="002B46D1"><w:rPr><w:color w:val="FF0000"/><w:sz w:val="22"/><w:szCs w:val="22"/></w:rPr><w:t>nombre completo del oferente</w:t></w:r><w:r w:rsidRPr="002B46D1"><w:rPr><w:color w:val="000000"/><w:sz w:val="22"/><w:szCs w:val="22"/></w:rPr><w:t>] a presentar una oferta en relación con la licitación arriba indicada, que tiene por objeto proveer los siguientes bienes de nuestra fabricación</w:t></w:r><w:r w:rsidR="00EA2F84"><w:rPr><w:color w:val="000000"/><w:sz w:val="22"/><w:szCs w:val="22"/></w:rPr><w:t>:</w:t></w:r><w:r w:rsidRPr="002B46D1"><w:rPr><w:color w:val="000000"/><w:sz w:val="22"/><w:szCs w:val="22"/></w:rPr><w:t xml:space="preserve"> ________________________________________________________</w:t></w:r><w:r w:rsidR="00EA2F84"><w:rPr><w:color w:val="000000"/><w:sz w:val="22"/><w:szCs w:val="22"/></w:rPr><w:t>_______</w:t></w:r><w:r w:rsidRPr="002B46D1"><w:rPr><w:color w:val="000000"/><w:sz w:val="22"/><w:szCs w:val="22"/></w:rPr><w:t>__________</w:t></w:r></w:p><w:p w:rsidR="00EA2F84" w:rsidRDefault="00EA2F84" w:rsidP="00EA2F84"><w:pPr><w:spacing w:after="0"/><w:jc w:val="both"/><w:rPr><w:color w:val="000000"/><w:sz w:val="22"/><w:szCs w:val="22"/></w:rPr></w:pPr></w:p><w:p w:rsidR="00EA2F84" w:rsidRDefault="00EA2F84" w:rsidP="00EA2F84"><w:pPr><w:spacing w:after="0"/><w:jc w:val="both"/><w:rPr><w:color w:val="000000"/><w:sz w:val="22"/><w:szCs w:val="22"/></w:rPr></w:pPr><w:r><w:rPr><w:color w:val="000000"/><w:sz w:val="22"/><w:szCs w:val="22"/></w:rPr><w:t>_________________________________________________________________________</w:t></w:r></w:p><w:p w:rsidR="00EA2F84" w:rsidRDefault="00EA2F84" w:rsidP="00EA2F84"><w:pPr><w:spacing w:after="0"/><w:jc w:val="both"/><w:rPr><w:color w:val="000000"/><w:sz w:val="22"/><w:szCs w:val="22"/></w:rPr></w:pPr></w:p><w:p w:rsidR="002B46D1" w:rsidRPr="002B46D1" w:rsidRDefault="00EA2F84" w:rsidP="00EA2F84"><w:pPr><w:spacing w:after="0"/><w:jc w:val="both"/><w:rPr><w:color w:val="000000"/><w:sz w:val="22"/><w:szCs w:val="22"/></w:rPr></w:pPr><w:r><w:rPr><w:color w:val="000000"/><w:sz w:val="22"/><w:szCs w:val="22"/></w:rPr><w:t>_________________________________________________________________________</w:t></w:r><w:r w:rsidR="002B46D1" w:rsidRPr="002B46D1"><w:rPr><w:color w:val="000000"/><w:sz w:val="22"/><w:szCs w:val="22"/></w:rPr><w:t xml:space="preserve">, </w:t></w:r></w:p><w:p w:rsidR="002B46D1" w:rsidRPr="002B46D1" w:rsidRDefault="002B46D1" w:rsidP="00EA2F84"><w:pPr><w:spacing w:after="0"/><w:jc w:val="both"/><w:rPr><w:color w:val="000000"/><w:sz w:val="22"/><w:szCs w:val="22"/></w:rPr></w:pPr></w:p><w:p w:rsidR="002B46D1" w:rsidRPr="002B46D1" w:rsidRDefault="002B46D1" w:rsidP="00EA2F84"><w:pPr><w:spacing w:after="0"/><w:jc w:val="both"/><w:rPr><w:color w:val="000000"/><w:sz w:val="22"/><w:szCs w:val="22"/></w:rPr></w:pPr><w:r w:rsidRPr="002B46D1"><w:rPr><w:color w:val="000000"/><w:sz w:val="22"/><w:szCs w:val="22"/></w:rPr><w:t xml:space="preserve">Y de resultar adjudicatarios, a negociar y firmar el correspondiente Contrato. </w:t></w:r></w:p><w:p w:rsidR="002B46D1" w:rsidRPr="002B46D1" w:rsidRDefault="002B46D1" w:rsidP="00EA2F84"><w:pPr><w:spacing w:after="0"/><w:jc w:val="both"/><w:rPr><w:color w:val="000000"/><w:sz w:val="22"/><w:szCs w:val="22"/></w:rPr></w:pPr></w:p><w:p w:rsidR="002B46D1" w:rsidRPr="002B46D1" w:rsidRDefault="002B46D1" w:rsidP="00EA2F84"><w:pPr><w:spacing w:after="0"/><w:jc w:val="both"/><w:rPr><w:color w:val="000000"/><w:sz w:val="22"/><w:szCs w:val="22"/></w:rPr></w:pPr><w:r w:rsidRPr="002B46D1"><w:rPr><w:color w:val="000000"/><w:sz w:val="22"/><w:szCs w:val="22"/></w:rPr><w:t>Por la presente extendemos nuestra total garantía en cuanto a los bienes de nuestra fabricación, según lo requerido en el Artículo [</w:t></w:r><w:r w:rsidRPr="002B46D1"><w:rPr><w:color w:val="FF0000"/><w:sz w:val="22"/><w:szCs w:val="22"/></w:rPr><w:t>XXX]</w:t></w:r><w:r w:rsidRPr="002B46D1"><w:rPr><w:color w:val="000000"/><w:sz w:val="22"/><w:szCs w:val="22"/></w:rPr><w:t xml:space="preserve">, del Pliego de Condiciones Específicas, ofrecidos por la firma arriba mencionada en respuesta al llamado a licitación de referencia. </w:t></w:r></w:p><w:p w:rsidR="002B46D1" w:rsidRPr="002B46D1" w:rsidRDefault="002B46D1" w:rsidP="00EA2F84"><w:pPr><w:spacing w:after="0"/><w:jc w:val="both"/><w:rPr><w:color w:val="000000"/><w:sz w:val="22"/><w:szCs w:val="22"/></w:rPr></w:pPr></w:p><w:p w:rsidR="002B46D1" w:rsidRPr="002B46D1" w:rsidRDefault="002B46D1" w:rsidP="00EA2F84"><w:pPr><w:pStyle w:val="Textoindependiente"/><w:spacing w:after="0"/><w:jc w:val="both"/><w:rPr><w:sz w:val="22"/><w:szCs w:val="22"/></w:rPr></w:pPr><w:r w:rsidRPr="002B46D1"><w:rPr><w:color w:val="FF0000"/><w:sz w:val="22"/><w:szCs w:val="22"/></w:rPr><w:t>Nombre</w:t></w:r><w:r><w:rPr><w:sz w:val="22"/><w:szCs w:val="22"/></w:rPr><w:t xml:space="preserve"> ________</w:t></w:r><w:r w:rsidRPr="002B46D1"><w:rPr><w:sz w:val="22"/><w:szCs w:val="22"/></w:rPr><w:t xml:space="preserve">__________________________en calidad de _____________________ </w:t></w:r></w:p><w:p w:rsidR="002B46D1" w:rsidRPr="002B46D1" w:rsidRDefault="002B46D1" w:rsidP="00EA2F84"><w:pPr><w:pStyle w:val="Textoindependiente"/><w:spacing w:after="0"/><w:jc w:val="both"/><w:rPr><w:color w:val="FF0000"/><w:sz w:val="22"/><w:szCs w:val="22"/></w:rPr></w:pPr><w:r w:rsidRPr="002B46D1"><w:rPr><w:sz w:val="22"/><w:szCs w:val="22"/></w:rPr><w:t>Debidamente  autorizado para firmar la autorización por y en nombre de [</w:t></w:r><w:r w:rsidRPr="002B46D1"><w:rPr><w:color w:val="FF0000"/><w:sz w:val="22"/><w:szCs w:val="22"/></w:rPr><w:t>indicar nombre completo del fabricante].</w:t></w:r></w:p><w:p w:rsidR="002B46D1" w:rsidRPr="002B46D1" w:rsidRDefault="002B46D1" w:rsidP="00EA2F84"><w:pPr><w:pStyle w:val="Textoindependiente"/><w:spacing w:after="0"/><w:jc w:val="both"/><w:rPr><w:sz w:val="22"/><w:szCs w:val="22"/></w:rPr></w:pPr></w:p><w:p w:rsidR="002B46D1" w:rsidRPr="002B46D1" w:rsidRDefault="002B46D1" w:rsidP="00EA2F84"><w:pPr><w:spacing w:after="0"/><w:jc w:val="both"/><w:rPr><w:color w:val="FF0000"/><w:sz w:val="22"/><w:szCs w:val="22"/></w:rPr></w:pPr><w:r w:rsidRPr="002B46D1"><w:rPr><w:color w:val="000000"/><w:sz w:val="22"/><w:szCs w:val="22"/></w:rPr><w:t xml:space="preserve">Hoy día </w:t></w:r><w:r w:rsidRPr="002B46D1"><w:rPr><w:color w:val="FF0000"/><w:sz w:val="22"/><w:szCs w:val="22"/></w:rPr><w:t>[indicar en letras y números</w:t></w:r><w:r w:rsidRPr="002B46D1"><w:rPr><w:color w:val="000000"/><w:sz w:val="22"/><w:szCs w:val="22"/></w:rPr><w:t xml:space="preserve">], del mes </w:t></w:r><w:r w:rsidRPr="002B46D1"><w:rPr><w:color w:val="FF0000"/><w:sz w:val="22"/><w:szCs w:val="22"/></w:rPr><w:t>[indicar en letra</w:t></w:r><w:r w:rsidRPr="002B46D1"><w:rPr><w:color w:val="000000"/><w:sz w:val="22"/><w:szCs w:val="22"/></w:rPr><w:t>],  del [</w:t></w:r><w:r w:rsidRPr="002B46D1"><w:rPr><w:color w:val="FF0000"/><w:sz w:val="22"/><w:szCs w:val="22"/></w:rPr><w:t>indicar el año en letras y números].</w:t></w:r></w:p><w:p w:rsidR="002B46D1" w:rsidRPr="002B46D1" w:rsidRDefault="002B46D1" w:rsidP="002B46D1"><w:pPr><w:spacing w:after="0"/><w:jc w:val="both"/><w:rPr><w:color w:val="000000"/><w:sz w:val="22"/><w:szCs w:val="22"/></w:rPr></w:pPr></w:p><w:p w:rsidR="002B46D1" w:rsidRPr="002B46D1" w:rsidRDefault="002B46D1" w:rsidP="002B46D1"><w:pPr><w:spacing w:after="0"/><w:jc w:val="both"/><w:rPr><w:sz w:val="22"/><w:szCs w:val="22"/></w:rPr></w:pPr></w:p><w:p w:rsidR="002B46D1" w:rsidRPr="002B46D1" w:rsidRDefault="002B46D1" w:rsidP="00EA2F84"><w:pPr><w:spacing w:after="0"/><w:ind w:left="708"/><w:jc w:val="center"/><w:rPr><w:sz w:val="22"/><w:szCs w:val="22"/></w:rPr></w:pPr></w:p><w:p w:rsidR="002B46D1" w:rsidRPr="002B46D1" w:rsidRDefault="002B46D1" w:rsidP="00EA2F84"><w:pPr><w:spacing w:after="0"/><w:jc w:val="center"/><w:rPr><w:sz w:val="22"/><w:szCs w:val="22"/></w:rPr></w:pPr><w:r w:rsidRPr="002B46D1"><w:rPr><w:sz w:val="22"/><w:szCs w:val="22"/></w:rPr><w:t>………………</w:t></w:r><w:r w:rsidR="00EA2F84"><w:rPr><w:sz w:val="22"/><w:szCs w:val="22"/></w:rPr><w:t>……………….</w:t></w:r><w:r w:rsidRPr="002B46D1"><w:rPr><w:sz w:val="22"/><w:szCs w:val="22"/></w:rPr><w:t>……………</w:t></w:r><w:r w:rsidR="00BA660D"><w:rPr><w:sz w:val="22"/><w:szCs w:val="22"/></w:rPr><w:t>……….</w:t></w:r><w:r w:rsidRPr="002B46D1"><w:rPr><w:sz w:val="22"/><w:szCs w:val="22"/></w:rPr><w:t>…………….</w:t></w:r></w:p><w:p w:rsidR="002B46D1" w:rsidRPr="002B46D1" w:rsidRDefault="002B46D1" w:rsidP="00EA2F84"><w:pPr><w:spacing w:after="0"/><w:ind w:left="708"/><w:jc w:val="center"/><w:rPr><w:sz w:val="22"/><w:szCs w:val="22"/></w:rPr></w:pPr></w:p><w:p w:rsidR="002B46D1" w:rsidRPr="002B46D1" w:rsidRDefault="002B46D1" w:rsidP="00EA2F84"><w:pPr><w:spacing w:after="0"/><w:jc w:val="center"/><w:rPr><w:color w:val="CC0000"/><w:sz w:val="22"/><w:szCs w:val="22"/></w:rPr></w:pPr><w:r w:rsidRPr="002B46D1"><w:rPr><w:color w:val="CC0000"/><w:sz w:val="22"/><w:szCs w:val="22"/></w:rPr><w:t>${img_firma} ${img_sello}</w:t></w:r></w:p><w:p w:rsidR="006506D0" w:rsidRPr="002B46D1" w:rsidRDefault="006506D0" w:rsidP="002B46D1"><w:pPr><w:spacing w:after="0"/><w:ind w:firstLine="708"/><w:jc w:val="both"/><w:rPr><w:sz w:val="22"/><w:szCs w:val="22"/></w:rPr></w:pPr></w:p><w:sectPr w:rsidR="006506D0" w:rsidRPr="002B46D1" w:rsidSect="007C2731"><w:footerReference w:type="default" r:id="rId10"/><w:pgSz w:w="11907" w:h="16839" w:code="9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94D" w:rsidRDefault="002B294D" w:rsidP="001007E7">
      <w:pPr>
        <w:spacing w:after="0" w:line="240" w:lineRule="auto"/>
      </w:pPr>
      <w:r>
        <w:separator/>
      </w:r>
    </w:p>
  </w:endnote>
  <w:endnote w:type="continuationSeparator" w:id="0">
    <w:p w:rsidR="002B294D" w:rsidRDefault="002B294D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5A4AB6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.85pt;margin-top:2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B951E3">
                  <w:rPr>
                    <w:sz w:val="14"/>
                    <w:lang w:val="es-DO"/>
                  </w:rPr>
                  <w:t>UR.10</w:t>
                </w:r>
                <w:r w:rsidRPr="00E446DC">
                  <w:rPr>
                    <w:sz w:val="14"/>
                    <w:lang w:val="es-DO"/>
                  </w:rPr>
                  <w:t>.201</w:t>
                </w:r>
                <w:r w:rsidR="00B951E3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4251AA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5026984</wp:posOffset>
          </wp:positionH>
          <wp:positionV relativeFrom="paragraph">
            <wp:posOffset>66483</wp:posOffset>
          </wp:positionV>
          <wp:extent cx="863453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3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48.95pt;margin-top:-12.8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94D" w:rsidRDefault="002B294D" w:rsidP="001007E7">
      <w:pPr>
        <w:spacing w:after="0" w:line="240" w:lineRule="auto"/>
      </w:pPr>
      <w:r>
        <w:separator/>
      </w:r>
    </w:p>
  </w:footnote>
  <w:footnote w:type="continuationSeparator" w:id="0">
    <w:p w:rsidR="002B294D" w:rsidRDefault="002B294D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DjJ2alaknd0g8g6/N+eJZ237drE=" w:salt="w8r6z+kSpsWopvCvanZIMQ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FA8"/>
    <w:rsid w:val="00045479"/>
    <w:rsid w:val="000B0DCD"/>
    <w:rsid w:val="000C73D4"/>
    <w:rsid w:val="00100079"/>
    <w:rsid w:val="001007E7"/>
    <w:rsid w:val="001020C0"/>
    <w:rsid w:val="00130549"/>
    <w:rsid w:val="00157600"/>
    <w:rsid w:val="0016722A"/>
    <w:rsid w:val="00170EC5"/>
    <w:rsid w:val="00181E8D"/>
    <w:rsid w:val="00194FF2"/>
    <w:rsid w:val="001A3F92"/>
    <w:rsid w:val="001F73A7"/>
    <w:rsid w:val="002009A7"/>
    <w:rsid w:val="00253DBA"/>
    <w:rsid w:val="0026335F"/>
    <w:rsid w:val="002760F1"/>
    <w:rsid w:val="00295BD4"/>
    <w:rsid w:val="002B294D"/>
    <w:rsid w:val="002B43A0"/>
    <w:rsid w:val="002B46D1"/>
    <w:rsid w:val="002D451D"/>
    <w:rsid w:val="002E1412"/>
    <w:rsid w:val="00314023"/>
    <w:rsid w:val="00341484"/>
    <w:rsid w:val="00392351"/>
    <w:rsid w:val="00392F6D"/>
    <w:rsid w:val="00404131"/>
    <w:rsid w:val="0042490F"/>
    <w:rsid w:val="004251AA"/>
    <w:rsid w:val="004379A6"/>
    <w:rsid w:val="0045550B"/>
    <w:rsid w:val="00456C17"/>
    <w:rsid w:val="00466B9C"/>
    <w:rsid w:val="004A3672"/>
    <w:rsid w:val="004B30DA"/>
    <w:rsid w:val="004D45A8"/>
    <w:rsid w:val="00500DA4"/>
    <w:rsid w:val="00535962"/>
    <w:rsid w:val="00544A18"/>
    <w:rsid w:val="00587EC0"/>
    <w:rsid w:val="005A4AB6"/>
    <w:rsid w:val="00611A07"/>
    <w:rsid w:val="0062592A"/>
    <w:rsid w:val="00643FAC"/>
    <w:rsid w:val="006471AF"/>
    <w:rsid w:val="006506D0"/>
    <w:rsid w:val="00651E48"/>
    <w:rsid w:val="0065420B"/>
    <w:rsid w:val="00666D56"/>
    <w:rsid w:val="006709BC"/>
    <w:rsid w:val="00681BB1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B3AE5"/>
    <w:rsid w:val="008C388B"/>
    <w:rsid w:val="00966EEE"/>
    <w:rsid w:val="009A4E12"/>
    <w:rsid w:val="00A16099"/>
    <w:rsid w:val="00A231BB"/>
    <w:rsid w:val="00A42497"/>
    <w:rsid w:val="00A640BD"/>
    <w:rsid w:val="00A641A7"/>
    <w:rsid w:val="00A72F42"/>
    <w:rsid w:val="00AD7919"/>
    <w:rsid w:val="00B61383"/>
    <w:rsid w:val="00B62EEF"/>
    <w:rsid w:val="00B951E3"/>
    <w:rsid w:val="00B97B51"/>
    <w:rsid w:val="00BA0007"/>
    <w:rsid w:val="00BA32BE"/>
    <w:rsid w:val="00BA660D"/>
    <w:rsid w:val="00BB1D79"/>
    <w:rsid w:val="00BC1D0C"/>
    <w:rsid w:val="00BC61BD"/>
    <w:rsid w:val="00BE0B91"/>
    <w:rsid w:val="00BF56C5"/>
    <w:rsid w:val="00C078CB"/>
    <w:rsid w:val="00C22DBE"/>
    <w:rsid w:val="00C333B0"/>
    <w:rsid w:val="00C5078F"/>
    <w:rsid w:val="00C66D08"/>
    <w:rsid w:val="00C7470C"/>
    <w:rsid w:val="00CA0E82"/>
    <w:rsid w:val="00CA164C"/>
    <w:rsid w:val="00CA4661"/>
    <w:rsid w:val="00CE67A3"/>
    <w:rsid w:val="00D24FA7"/>
    <w:rsid w:val="00D45A3E"/>
    <w:rsid w:val="00D62A93"/>
    <w:rsid w:val="00D64696"/>
    <w:rsid w:val="00D90D49"/>
    <w:rsid w:val="00DA03F9"/>
    <w:rsid w:val="00DC5D96"/>
    <w:rsid w:val="00DD4F3E"/>
    <w:rsid w:val="00E13E55"/>
    <w:rsid w:val="00E14BD3"/>
    <w:rsid w:val="00E3215C"/>
    <w:rsid w:val="00E446DC"/>
    <w:rsid w:val="00E46B33"/>
    <w:rsid w:val="00E82502"/>
    <w:rsid w:val="00EA2CC1"/>
    <w:rsid w:val="00EA2F84"/>
    <w:rsid w:val="00EA6B34"/>
    <w:rsid w:val="00EA7406"/>
    <w:rsid w:val="00EB5FA3"/>
    <w:rsid w:val="00EB7AED"/>
    <w:rsid w:val="00EE1E7B"/>
    <w:rsid w:val="00F225BF"/>
    <w:rsid w:val="00F53753"/>
    <w:rsid w:val="00F7167E"/>
    <w:rsid w:val="00F7443C"/>
    <w:rsid w:val="00F9504D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7250130D-D8C9-4E1D-846E-F1254223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97EAA-E218-4D1D-BE26-6441F4B86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12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2011-03-04T19:00:00Z</cp:lastPrinted>
  <dcterms:created xsi:type="dcterms:W3CDTF">2011-03-04T19:01:00Z</dcterms:created>
  <dcterms:modified xsi:type="dcterms:W3CDTF">2018-02-01T21:09:00Z</dcterms:modified>
</cp:coreProperties>
</file>