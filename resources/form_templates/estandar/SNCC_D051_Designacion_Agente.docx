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<w:body><w:p w:rsidR="00535962" w:rsidRPr="00F7167E" w:rsidRDefault="00F767D8" w:rsidP="00130549"><w:pPr><w:tabs><w:tab w:val="right" w:pos="9027"/></w:tabs></w:pPr><w:bookmarkStart w:id="0" w:name="_GoBack"/><w:r w:rsidRPr="002A0D1F"><w:rPr><w:noProof/><w:lang w:val="es-DO" w:eastAsia="es-DO"/></w:rPr><w:drawing><wp:anchor distT="0" distB="0" distL="114300" distR="114300" simplePos="0" relativeHeight="251658752" behindDoc="0" locked="0" layoutInCell="1" allowOverlap="1"><wp:simplePos x="0" y="0"/><wp:positionH relativeFrom="margin"><wp:posOffset>2602865</wp:posOffset></wp:positionH><wp:positionV relativeFrom="margin"><wp:posOffset>-573405</wp:posOffset></wp:positionV><wp:extent cx="882000" cy="878400"/><wp:effectExtent l="0" t="0" r="0" b="0"/><wp:wrapSquare wrapText="bothSides"/><wp:docPr id="3" name="Imagen 3" descr="C:\Users\emontesdeoca\Desktop\Escudo Nacional 2018.png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 descr="C:\Users\emontesdeoca\Desktop\Escudo Nacional 2018.png"/><pic:cNvPicPr><a:picLocks noChangeAspect="1" noChangeArrowheads="1"/></pic:cNvPicPr></pic:nvPicPr><pic:blipFill><a:blip r:embed="rId8" cstate="print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882000" cy="878400"/></a:xfrm><a:prstGeom prst="rect"><a:avLst/></a:prstGeom><a:noFill/><a:ln><a:noFill/></a:ln></pic:spPr></pic:pic></a:graphicData></a:graphic><wp14:sizeRelH relativeFrom="margin"><wp14:pctWidth>0</wp14:pctWidth></wp14:sizeRelH><wp14:sizeRelV relativeFrom="margin"><wp14:pctHeight>0</wp14:pctHeight></wp14:sizeRelV></wp:anchor></w:drawing></w:r><w:bookmarkEnd w:id="0"/><w:r><w:rPr><w:noProof/><w:lang w:val="en-US" w:eastAsia="zh-TW"/></w:rPr><w:pict><v:shapetype id="_x0000_t202" coordsize="21600,21600" o:spt="202" path="m,l,21600r21600,l21600,xe"><v:stroke joinstyle="miter"/><v:path gradientshapeok="t" o:connecttype="rect"/></v:shapetype><v:shape id="_x0000_s1026" type="#_x0000_t202" style="position:absolute;margin-left:-35.7pt;margin-top:-36.9pt;width:81pt;height:84.9pt;z-index:251661312;mso-position-horizontal-relative:text;mso-position-vertical-relative:text;mso-width-relative:margin;mso-height-relative:margin" filled="f" stroked="f"><v:textbox style="mso-next-textbox:#_x0000_s1026"><w:txbxContent><w:sdt><w:sdtPr><w:rPr><w:lang w:val="en-US"/></w:rPr><w:alias w:val="Logo de la dependencia gubernamental"/><w:tag w:val="Logo de la dependencia gubernamental"/><w:id w:val="13417745"/><w:showingPlcHdr/><w:picture/></w:sdtPr><w:sdtEndPr/><w:sdtContent><w:p w:rsidR="00BC61BD" w:rsidRPr="00BC61BD" w:rsidRDefault="00BC61BD"><w:pPr><w:rPr><w:lang w:val="en-US"/></w:rPr></w:pPr><w:r><w:rPr><w:noProof/><w:lang w:val="es-DO" w:eastAsia="es-DO"/></w:rPr><w:drawing><wp:inline distT="0" distB="0" distL="0" distR="0"><wp:extent cx="800100" cy="800100"/><wp:effectExtent l="19050" t="0" r="0" b="0"/><wp:docPr id="2" name="Picture 1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1"/><pic:cNvPicPr><a:picLocks noChangeAspect="1" noChangeArrowheads="1"/></pic:cNvPicPr></pic:nvPicPr><pic:blipFill><a:blip r:embed="rId9"/><a:srcRect/><a:stretch><a:fillRect/></a:stretch></pic:blipFill><pic:spPr bwMode="auto"><a:xfrm><a:off x="0" y="0"/><a:ext cx="799693" cy="799693"/></a:xfrm><a:prstGeom prst="rect"><a:avLst/></a:prstGeom><a:noFill/><a:ln w="9525"><a:noFill/><a:miter lim="800000"/><a:headEnd/><a:tailEnd/></a:ln></pic:spPr></pic:pic></a:graphicData></a:graphic></wp:inline></w:drawing></w:r></w:p></w:sdtContent></w:sdt></w:txbxContent></v:textbox></v:shape></w:pict></w:r><w:r><w:rPr><w:noProof/><w:lang w:val="en-US"/></w:rPr><w:pict><v:shape id="_x0000_s1050" type="#_x0000_t202" style="position:absolute;margin-left:-29.35pt;margin-top:-51.8pt;width:74.65pt;height:24.05pt;z-index:251697152;mso-position-horizontal-relative:text;mso-position-vertical-relative:text;mso-width-relative:margin;mso-height-relative:margin" filled="f" stroked="f"><v:textbox style="mso-next-textbox:#_x0000_s1050" inset="0,0,0,0"><w:txbxContent><w:p w:rsidR="004D25CB" w:rsidRPr="00741A2B" w:rsidRDefault="004D25CB" w:rsidP="004D25CB"><w:pPr><w:rPr><w:rFonts w:ascii="Arial Narrow" w:hAnsi="Arial Narrow"/><w:b/><w:caps/><w:color w:val="C00000"/><w:spacing w:val="-8"/><w:sz w:val="22"/><w:szCs w:val="12"/></w:rPr></w:pPr><w:r w:rsidRPr="00741A2B"><w:rPr><w:rStyle w:val="Style15"/><w:rFonts w:cstheme="minorBidi"/><w:b/><w:color w:val="C00000"/><w:sz w:val="22"/></w:rPr><w:t>SNCC.D.</w:t></w:r><w:r w:rsidR="00E85019" w:rsidRPr="00741A2B"><w:rPr><w:rStyle w:val="Style15"/><w:rFonts w:cstheme="minorBidi"/><w:b/><w:color w:val="C00000"/><w:sz w:val="22"/></w:rPr><w:t>05</w:t></w:r><w:r w:rsidR="009F09EA" w:rsidRPr="00741A2B"><w:rPr><w:rStyle w:val="Style15"/><w:rFonts w:cstheme="minorBidi"/><w:b/><w:color w:val="C00000"/><w:sz w:val="22"/></w:rPr><w:t>1</w:t></w:r></w:p></w:txbxContent></v:textbox></v:shape></w:pict></w:r><w:r><w:rPr><w:noProof/><w:lang w:val="en-US"/></w:rPr><w:pict><v:group id="_x0000_s1044" style="position:absolute;margin-left:356.55pt;margin-top:-45.05pt;width:127.2pt;height:55.2pt;z-index:251696128;mso-position-horizontal-relative:text;mso-position-vertical-relative:text" coordorigin="12866,523" coordsize="2544,1104"><v:rect id="_x0000_s1045" style="position:absolute;left:12866;top:523;width:2544;height:1104" filled="f"/><v:group id="_x0000_s1046" style="position:absolute;left:12940;top:561;width:2413;height:968" coordorigin="9151,720" coordsize="2009,900"><v:shape id="_x0000_s1047" type="#_x0000_t202" style="position:absolute;left:9151;top:1077;width:2009;height:543;mso-width-relative:margin;mso-height-relative:margin" fillcolor="white [3212]" strokecolor="white [3212]" strokeweight="2.25pt"><v:textbox style="mso-next-textbox:#_x0000_s1047" inset=",0"><w:txbxContent><w:sdt><w:sdtPr><w:rPr><w:rStyle w:val="Style2"/></w:rPr><w:alias w:val="No. del Expediente de Compras "/><w:tag w:val="No. del Expediente de Compras "/><w:id w:val="5755464"/><w:showingPlcHdr/></w:sdtPr><w:sdtEndPr><w:rPr><w:rStyle w:val="Style2"/></w:rPr></w:sdtEndPr><w:sdtContent><w:p w:rsidR="00130549" w:rsidRPr="00535962" w:rsidRDefault="00130549" w:rsidP="00130549"><w:pPr><w:jc w:val="center"/></w:pPr><w:r w:rsidRPr="006B0D19"><w:rPr><w:rStyle w:val="Textodelmarcadordeposicin"/></w:rPr><w:t>${proceso_codigo}</w:t></w:r></w:p></w:sdtContent></w:sdt></w:txbxContent></v:textbox></v:shape><v:shape id="_x0000_s1048" type="#_x0000_t202" style="position:absolute;left:9151;top:720;width:2009;height:360;mso-width-relative:margin;mso-height-relative:margin" fillcolor="black [3213]" strokecolor="white [3212]" strokeweight="3pt"><v:textbox style="mso-next-textbox:#_x0000_s1048"><w:txbxContent><w:p w:rsidR="00130549" w:rsidRPr="00535962" w:rsidRDefault="00130549" w:rsidP="00130549"><w:pPr><w:jc w:val="center"/><w:rPr><w:rFonts w:ascii="Franklin Gothic Medium Cond" w:hAnsi="Franklin Gothic Medium Cond"/><w:b/><w:color w:val="FFFFFF" w:themeColor="background1"/><w:lang w:val="en-US"/></w:rPr></w:pPr><w:r w:rsidRPr="00535962"><w:rPr><w:rFonts w:ascii="Franklin Gothic Medium Cond" w:hAnsi="Franklin Gothic Medium Cond"/><w:b/><w:color w:val="FFFFFF" w:themeColor="background1"/></w:rPr><w:t>No. EXPEDIENTE</w:t></w:r></w:p></w:txbxContent></v:textbox></v:shape></v:group></v:group></w:pict></w:r><w:r><w:rPr><w:noProof/><w:lang w:val="en-US" w:eastAsia="zh-TW"/></w:rPr><w:pict><v:shape id="_x0000_s1036" type="#_x0000_t202" style="position:absolute;margin-left:380.7pt;margin-top:20.15pt;width:114.05pt;height:21.9pt;z-index:251685888;mso-position-horizontal-relative:text;mso-position-vertical-relative:text;mso-width-relative:margin;mso-height-relative:margin" filled="f" stroked="f"><v:textbox style="mso-next-textbox:#_x0000_s1036"><w:txbxContent><w:p w:rsidR="0026335F" w:rsidRPr="0026335F" w:rsidRDefault="00F767D8"><w:sdt><w:sdtPr><w:rPr><w:rStyle w:val="Style5"/></w:rPr><w:alias w:val="Fecha de emisión del documento"/><w:tag w:val="Fecha de emisión del documento"/><w:id w:val="13417894"/><w:date><w:dateFormat w:val="dd' de 'MMMM' de 'yyyy"/><w:lid w:val="es-DO"/><w:storeMappedDataAs w:val="dateTime"/><w:calendar w:val="gregorian"/></w:date></w:sdtPr><w:sdtEndPr><w:rPr><w:rStyle w:val="Style5"/></w:rPr></w:sdtEndPr><w:sdtContent><w:r w:rsidR="0026335F" w:rsidRPr="0026335F"><w:rPr><w:rStyle w:val="Style5"/></w:rPr><w:t xml:space="preserve">${fecha} </w:t></w:r></w:sdtContent></w:sdt></w:p></w:txbxContent></v:textbox></v:shape></w:pict></w:r><w:r w:rsidR="00130549"><w:tab/></w:r></w:p><w:p><w:pPr><w:jc w:val="center"/><w:rPr><w:lang w:val="es-ES_tradnl"/></w:rPr></w:pPr><w:r><w:rPr><w:rStyle w:val="Institucion"/><w:color w:val="FF0000"/><w:sz w:val="28"/><w:lang w:eastAsia="zh-TW"/></w:rPr><w:t xml:space="preserve">&lt;w:p w:rsidR="002E1412" w:rsidRPr="002E1412" w:rsidRDefault="00F767D8" w:rsidP="00A72F42"&gt;&lt;w:pPr&gt;&lt;w:jc w:val="center"/&gt;&lt;w:rPr&gt;&lt;w:lang w:val="es-ES_tradnl"/&gt;&lt;/w:rPr&gt;&lt;/w:pPr&gt;&lt;w:sdt&gt;&lt;w:sdtPr&gt;&lt;w:rPr&gt;&lt;w:rStyle w:val="Style6"/&gt;&lt;w:sz w:val="24"/&gt;&lt;w:szCs w:val="24"/&gt;&lt;/w:rPr&gt;&lt;w:alias w:val="Nombre de la Institución"/&gt;&lt;w:tag w:val="Nombre de la Institución"/&gt;&lt;w:id w:val="8389551"/&gt;&lt;/w:sdtPr&gt;&lt;w:sdtEndPr&gt;&lt;w:rPr&gt;&lt;w:rStyle w:val="Style6"/&gt;&lt;/w:rPr&gt;&lt;/w:sdtEndPr&gt;&lt;w:sdtContent&gt;&lt;w:r w:rsidR="002E1412" w:rsidRPr="00C66D08"&gt;&lt;w:rPr&gt;&lt;w:rStyle w:val="Style6"/&gt;&lt;w:sz w:val="24"/&gt;&lt;w:szCs w:val="24"/&gt;&lt;/w:rPr&gt;&lt;w:t&gt;${entidad_nombre}</w:t></w:r></w:p></w:txbxContent></v:textbox></v:shape></w:pict></w:r></w:p><w:p w:rsidR="00535962" w:rsidRDefault="00F767D8" w:rsidP="00535962"><w:r><w:rPr><w:noProof/><w:color w:val="FF0000"/><w:lang w:eastAsia="zh-TW"/></w:rPr><w:pict><v:shape id="_x0000_s1042" type="#_x0000_t202" style="position:absolute;margin-left:54.1pt;margin-top:20.15pt;width:357.65pt;height:24pt;z-index:251695104;mso-width-relative:margin;mso-height-relative:margin" stroked="f"><v:textbox style="mso-next-textbox:#_x0000_s1042"><w:txbxContent><w:p w:rsidR="00F7443C" w:rsidRPr="00E82502" w:rsidRDefault="00E85019" w:rsidP="00A72F42"><w:pPr><w:jc w:val="center"/><w:rPr><w:rFonts w:asciiTheme="minorHAnsi" w:hAnsiTheme="minorHAnsi"/><w:lang w:val="es-ES_tradnl"/></w:rPr></w:pPr><w:r><w:rPr><w:rStyle w:val="Style7"/><w:rFonts w:asciiTheme="minorHAnsi" w:hAnsiTheme="minorHAnsi"/><w:lang w:val="es-ES_tradnl"/></w:rPr><w:t>carta de designación o sustitución de agente autorizado</w:t></w:r></w:p></w:txbxContent></v:textbox></v:shape></w:pict></w:r><w:r><w:rPr><w:noProof/><w:sz w:val="24"/><w:szCs w:val="24"/><w:lang w:eastAsia="es-ES"/></w:rPr><w:pict><v:shape id="_x0000_s1037" type="#_x0000_t202" style="position:absolute;margin-left:401.95pt;margin-top:.3pt;width:83.6pt;height:19.85pt;z-index:251686912;mso-width-relative:margin;mso-height-relative:margin" filled="f" stroked="f"><v:textbox style="mso-next-textbox:#_x0000_s1037"><w:txbxContent><w:p w:rsidR="0026335F" w:rsidRPr="0026335F" w:rsidRDefault="0026335F" w:rsidP="0026335F"><w:pPr><w:rPr><w:sz w:val="22"/><w:szCs w:val="22"/></w:rPr></w:pPr><w:r w:rsidRPr="0026335F"><w:rPr><w:sz w:val="22"/><w:szCs w:val="22"/></w:rPr><w:t xml:space="preserve">Página </w:t></w:r><w:r w:rsidR="000E071D" w:rsidRPr="0026335F"><w:rPr><w:b/><w:sz w:val="22"/><w:szCs w:val="22"/></w:rPr><w:fldChar w:fldCharType="begin"/></w:r><w:r w:rsidRPr="0026335F"><w:rPr><w:b/><w:sz w:val="22"/><w:szCs w:val="22"/></w:rPr><w:instrText xml:space="preserve"> PAGE   \* MERGEFORMAT </w:instrText></w:r><w:r w:rsidR="000E071D" w:rsidRPr="0026335F"><w:rPr><w:b/><w:sz w:val="22"/><w:szCs w:val="22"/></w:rPr><w:fldChar w:fldCharType="separate"/></w:r><w:r w:rsidR="00DC0845"><w:rPr><w:b/><w:noProof/><w:sz w:val="22"/><w:szCs w:val="22"/></w:rPr><w:t>1</w:t></w:r><w:r w:rsidR="000E071D" w:rsidRPr="0026335F"><w:rPr><w:b/><w:sz w:val="22"/><w:szCs w:val="22"/></w:rPr><w:fldChar w:fldCharType="end"/></w:r><w:r w:rsidRPr="0026335F"><w:rPr><w:sz w:val="22"/><w:szCs w:val="22"/></w:rPr><w:t xml:space="preserve"> de </w:t></w:r><w:fldSimple w:instr=" NUMPAGES   \* MERGEFORMAT "><w:r w:rsidR="00DC0845" w:rsidRPr="00DC0845"><w:rPr><w:b/><w:noProof/><w:sz w:val="22"/><w:szCs w:val="22"/></w:rPr><w:t>1</w:t></w:r></w:fldSimple></w:p></w:txbxContent></v:textbox></v:shape></w:pict></w:r></w:p><w:p w:rsidR="002B46D1" w:rsidRDefault="002B46D1" w:rsidP="00B62EEF"><w:pPr><w:tabs><w:tab w:val="left" w:pos="6267"/></w:tabs><w:spacing w:after="0" w:line="240" w:lineRule="auto"/><w:jc w:val="center"/></w:pPr></w:p><w:p w:rsidR="00E85019" w:rsidRDefault="00E85019" w:rsidP="00E85019"><w:pPr><w:rPr><w:rFonts w:ascii="Palatino Linotype" w:hAnsi="Palatino Linotype"/><w:sz w:val="22"/><w:szCs w:val="22"/></w:rPr></w:pPr></w:p><w:p w:rsidR="00E85019" w:rsidRPr="00A04CF4" w:rsidRDefault="00E85019" w:rsidP="00E85019"><w:pPr><w:spacing w:line="240" w:lineRule="auto"/><w:rPr><w:sz w:val="22"/><w:szCs w:val="22"/></w:rPr></w:pPr><w:r w:rsidRPr="00A04CF4"><w:rPr><w:sz w:val="22"/><w:szCs w:val="22"/></w:rPr><w:t>Señores</w:t></w:r><w:r w:rsidR="00A04CF4"><w:rPr><w:sz w:val="22"/><w:szCs w:val="22"/></w:rPr><w:t>:</w:t></w:r></w:p><w:p w:rsidR="00E85019" w:rsidRPr="00A04CF4" w:rsidRDefault="00A04CF4" w:rsidP="00E85019"><w:pPr><w:spacing w:line="240" w:lineRule="auto"/><w:rPr><w:color w:val="FF0000"/><w:sz w:val="22"/><w:szCs w:val="22"/></w:rPr></w:pPr><w:r><w:rPr><w:color w:val="FF0000"/><w:sz w:val="22"/><w:szCs w:val="22"/></w:rPr><w:t>(</w:t></w:r><w:r w:rsidR="00E85019" w:rsidRPr="00A04CF4"><w:rPr><w:color w:val="FF0000"/><w:sz w:val="22"/><w:szCs w:val="22"/></w:rPr><w:t>${proceso_entidad}</w:t></w:r><w:r><w:rPr><w:color w:val="FF0000"/><w:sz w:val="22"/><w:szCs w:val="22"/></w:rPr><w:t>)</w:t></w:r></w:p><w:p><w:pPr><w:spacing w:line="240" w:lineRule="auto"/><w:jc w:val="both"/><w:rPr><w:color w:val="FF0000"/><w:sz w:val="22"/><w:szCs w:val="22"/></w:rPr></w:pPr><w:r><w:rPr><w:color w:val="FF0000"/><w:sz w:val="22"/><w:szCs w:val="22"/></w:rPr><w:t xml:space="preserve">Referencia: ${proceso_codigo}</w:t></w:r></w:p><w:p w:rsidR="00E85019" w:rsidRPr="00A04CF4" w:rsidRDefault="00E85019" w:rsidP="00E85019"><w:pPr><w:spacing w:line="240" w:lineRule="auto"/><w:jc w:val="both"/><w:rPr><w:sz w:val="22"/><w:szCs w:val="22"/></w:rPr></w:pPr></w:p><w:p w:rsidR="00E85019" w:rsidRDefault="00E85019" w:rsidP="00EA1F89"><w:pPr><w:spacing w:line="360" w:lineRule="auto"/><w:jc w:val="both"/><w:rPr><w:sz w:val="22"/><w:szCs w:val="22"/><w:lang w:val="es-ES_tradnl"/></w:rPr></w:pPr><w:r w:rsidRPr="00A04CF4"><w:rPr><w:sz w:val="22"/><w:szCs w:val="22"/></w:rPr><w:t xml:space="preserve">Los suscribientes, </w:t></w:r><w:r w:rsidRPr="00A04CF4"><w:rPr><w:b/><w:sz w:val="22"/><w:szCs w:val="22"/></w:rPr><w:t>[…………</w:t></w:r><w:r w:rsidR="00A04CF4"><w:rPr><w:b/><w:sz w:val="22"/><w:szCs w:val="22"/></w:rPr><w:t>……….</w:t></w:r><w:r w:rsidRPr="00A04CF4"><w:rPr><w:b/><w:sz w:val="22"/><w:szCs w:val="22"/></w:rPr><w:t xml:space="preserve">……] </w:t></w:r><w:r w:rsidRPr="00A04CF4"><w:rPr><w:sz w:val="22"/><w:szCs w:val="22"/></w:rPr><w:t xml:space="preserve">actuando en nombre y representación de </w:t></w:r><w:r w:rsidRPr="00A04CF4"><w:rPr><w:b/><w:sz w:val="22"/><w:szCs w:val="22"/></w:rPr><w:t>[……</w:t></w:r><w:r w:rsidR="00A04CF4"><w:rPr><w:b/><w:sz w:val="22"/><w:szCs w:val="22"/></w:rPr><w:t>………..</w:t></w:r><w:r w:rsidRPr="00A04CF4"><w:rPr><w:b/><w:sz w:val="22"/><w:szCs w:val="22"/></w:rPr><w:t xml:space="preserve">…………], </w:t></w:r><w:r w:rsidRPr="00A04CF4"><w:rPr><w:sz w:val="22"/><w:szCs w:val="22"/></w:rPr><w:t>de conformidad con</w:t></w:r><w:r w:rsidR="00D77ECB"><w:rPr><w:b/><w:sz w:val="22"/><w:szCs w:val="22"/></w:rPr><w:t xml:space="preserve"> </w:t></w:r><w:r w:rsidRPr="00A04CF4"><w:rPr><w:sz w:val="22"/><w:szCs w:val="22"/></w:rPr><w:t xml:space="preserve">lo previsto en el  Pliego de Condiciones </w:t></w:r><w:r w:rsidR="00A04CF4"><w:rPr><w:sz w:val="22"/><w:szCs w:val="22"/></w:rPr><w:t xml:space="preserve">Especificas </w:t></w:r><w:r w:rsidRPr="00A04CF4"><w:rPr><w:sz w:val="22"/><w:szCs w:val="22"/></w:rPr><w:t>de la Licitación</w:t></w:r><w:r w:rsidR="00A04CF4"><w:rPr><w:sz w:val="22"/><w:szCs w:val="22"/></w:rPr><w:t xml:space="preserve"> con No. de Referencia</w:t></w:r><w:r w:rsidRPr="00A04CF4"><w:rPr><w:sz w:val="22"/><w:szCs w:val="22"/></w:rPr><w:t xml:space="preserve"> </w:t></w:r><w:r w:rsidR="00A04CF4" w:rsidRPr="00A04CF4"><w:rPr><w:b/><w:sz w:val="22"/><w:szCs w:val="22"/></w:rPr><w:t>[…………</w:t></w:r><w:r w:rsidR="00A04CF4"><w:rPr><w:b/><w:sz w:val="22"/><w:szCs w:val="22"/></w:rPr><w:t>………..</w:t></w:r><w:r w:rsidR="00A04CF4" w:rsidRPr="00A04CF4"><w:rPr><w:b/><w:sz w:val="22"/><w:szCs w:val="22"/></w:rPr><w:t>……]</w:t></w:r><w:r w:rsidRPr="00A04CF4"><w:rPr><w:sz w:val="22"/><w:szCs w:val="22"/><w:lang w:val="es-ES_tradnl"/></w:rPr><w:t>, notificamos a ustedes que designamos a las siguientes personas como nuestros Agentes Autorizados:</w:t></w:r></w:p><w:p w:rsidR="00D77ECB" w:rsidRDefault="00D77ECB" w:rsidP="00D77ECB"><w:pPr><w:spacing w:after="0"/><w:jc w:val="both"/><w:rPr><w:sz w:val="22"/><w:szCs w:val="22"/><w:lang w:val="es-ES_tradnl"/></w:rPr></w:pPr></w:p><w:tbl><w:tblPr><w:tblStyle w:val="Tablaconcuadrcula"/><w:tblW w:w="9714" w:type="dxa"/><w:jc w:val="center"/><w:tblLook w:val="04A0" w:firstRow="1" w:lastRow="0" w:firstColumn="1" w:lastColumn="0" w:noHBand="0" w:noVBand="1"/></w:tblPr><w:tblGrid><w:gridCol w:w="9714"/></w:tblGrid><w:tr w:rsidR="00A04CF4" w:rsidTr="009F09EA"><w:trPr><w:trHeight w:val="288"/><w:jc w:val="center"/></w:trPr><w:tc><w:tcPr><w:tcW w:w="9714" w:type="dxa"/><w:tcBorders><w:bottom w:val="double" w:sz="4" w:space="0" w:color="auto"/></w:tcBorders></w:tcPr><w:p w:rsidR="00A04CF4" w:rsidRPr="009F09EA" w:rsidRDefault="00A04CF4" w:rsidP="009F09EA"><w:pPr><w:spacing w:line="276" w:lineRule="auto"/><w:rPr><w:b/><w:sz w:val="22"/><w:szCs w:val="22"/><w:lang w:val="es-ES_tradnl"/></w:rPr></w:pPr><w:r w:rsidRPr="009F09EA"><w:rPr><w:b/><w:sz w:val="22"/><w:szCs w:val="22"/><w:lang w:val="es-ES_tradnl"/></w:rPr><w:t>Agente Autorizado 1:</w:t></w:r></w:p></w:tc></w:tr><w:tr w:rsidR="00A04CF4" w:rsidTr="009F09EA"><w:trPr><w:trHeight w:val="1379"/><w:jc w:val="center"/></w:trPr><w:tc><w:tcPr><w:tcW w:w="9714" w:type="dxa"/><w:tcBorders><w:top w:val="double" w:sz="4" w:space="0" w:color="auto"/><w:left w:val="single" w:sz="4" w:space="0" w:color="auto"/><w:bottom w:val="single" w:sz="4" w:space="0" w:color="auto"/><w:right w:val="single" w:sz="4" w:space="0" w:color="auto"/></w:tcBorders></w:tcPr><w:p w:rsidR="009F09EA" w:rsidRPr="009F09EA" w:rsidRDefault="00A04CF4" w:rsidP="009F09EA"><w:pPr><w:spacing w:before="240" w:line="360" w:lineRule="auto"/><w:ind w:firstLine="708"/><w:rPr><w:sz w:val="22"/><w:szCs w:val="22"/><w:lang w:val="es-ES_tradnl"/></w:rPr></w:pPr><w:r w:rsidRPr="009F09EA"><w:rPr><w:sz w:val="22"/><w:szCs w:val="22"/><w:lang w:val="es-ES_tradnl"/></w:rPr><w:t>Dirección:</w:t></w:r></w:p><w:p w:rsidR="009F09EA" w:rsidRPr="009F09EA" w:rsidRDefault="009F09EA" w:rsidP="009F09EA"><w:pPr><w:spacing w:line="360" w:lineRule="auto"/><w:rPr><w:sz w:val="22"/><w:szCs w:val="22"/><w:lang w:val="es-ES_tradnl"/></w:rPr></w:pPr><w:r w:rsidRPr="009F09EA"><w:rPr><w:sz w:val="22"/><w:szCs w:val="22"/><w:lang w:val="es-ES_tradnl"/></w:rPr><w:tab/><w:t>Teléfonos:</w:t></w:r></w:p><w:p w:rsidR="00A04CF4" w:rsidRPr="009F09EA" w:rsidRDefault="009F09EA" w:rsidP="009F09EA"><w:pPr><w:spacing w:line="360" w:lineRule="auto"/><w:rPr><w:sz w:val="22"/><w:szCs w:val="22"/><w:lang w:val="es-ES_tradnl"/></w:rPr></w:pPr><w:r w:rsidRPr="009F09EA"><w:rPr><w:sz w:val="22"/><w:szCs w:val="22"/><w:lang w:val="es-ES_tradnl"/></w:rPr><w:tab/><w:t>E-mail:</w:t></w:r></w:p></w:tc></w:tr><w:tr w:rsidR="00A04CF4" w:rsidTr="009F09EA"><w:trPr><w:trHeight w:val="288"/><w:jc w:val="center"/></w:trPr><w:tc><w:tcPr><w:tcW w:w="9714" w:type="dxa"/><w:tcBorders><w:top w:val="single" w:sz="4" w:space="0" w:color="auto"/><w:bottom w:val="double" w:sz="4" w:space="0" w:color="auto"/></w:tcBorders></w:tcPr><w:p w:rsidR="00A04CF4" w:rsidRPr="009F09EA" w:rsidRDefault="00A04CF4" w:rsidP="009F09EA"><w:pPr><w:spacing w:line="276" w:lineRule="auto"/><w:rPr><w:b/><w:sz w:val="22"/><w:szCs w:val="22"/><w:lang w:val="es-ES_tradnl"/></w:rPr></w:pPr><w:r w:rsidRPr="009F09EA"><w:rPr><w:b/><w:sz w:val="22"/><w:szCs w:val="22"/><w:lang w:val="es-ES_tradnl"/></w:rPr><w:t>Agente Autorizado 2:</w:t></w:r></w:p></w:tc></w:tr><w:tr w:rsidR="00A04CF4" w:rsidTr="009F09EA"><w:trPr><w:trHeight w:val="1409"/><w:jc w:val="center"/></w:trPr><w:tc><w:tcPr><w:tcW w:w="9714" w:type="dxa"/><w:tcBorders><w:top w:val="double" w:sz="4" w:space="0" w:color="auto"/><w:bottom w:val="single" w:sz="4" w:space="0" w:color="000000" w:themeColor="text1"/></w:tcBorders></w:tcPr><w:p w:rsidR="009F09EA" w:rsidRPr="009F09EA" w:rsidRDefault="00A04CF4" w:rsidP="009F09EA"><w:pPr><w:spacing w:before="240" w:line="360" w:lineRule="auto"/><w:ind w:firstLine="708"/><w:rPr><w:sz w:val="22"/><w:szCs w:val="22"/><w:lang w:val="es-ES_tradnl"/></w:rPr></w:pPr><w:r w:rsidRPr="009F09EA"><w:rPr><w:sz w:val="22"/><w:szCs w:val="22"/><w:lang w:val="es-ES_tradnl"/></w:rPr><w:t>Dirección:</w:t></w:r></w:p><w:p w:rsidR="009F09EA" w:rsidRPr="009F09EA" w:rsidRDefault="009F09EA" w:rsidP="009F09EA"><w:pPr><w:spacing w:line="360" w:lineRule="auto"/><w:ind w:firstLine="708"/><w:rPr><w:sz w:val="22"/><w:szCs w:val="22"/><w:lang w:val="es-ES_tradnl"/></w:rPr></w:pPr><w:r w:rsidRPr="009F09EA"><w:rPr><w:sz w:val="22"/><w:szCs w:val="22"/><w:lang w:val="es-ES_tradnl"/></w:rPr><w:t>Teléfonos:</w:t></w:r></w:p><w:p w:rsidR="00A04CF4" w:rsidRPr="009F09EA" w:rsidRDefault="009F09EA" w:rsidP="009F09EA"><w:pPr><w:spacing w:line="360" w:lineRule="auto"/><w:rPr><w:sz w:val="22"/><w:szCs w:val="22"/><w:lang w:val="es-ES_tradnl"/></w:rPr></w:pPr><w:r w:rsidRPr="009F09EA"><w:rPr><w:sz w:val="22"/><w:szCs w:val="22"/><w:lang w:val="es-ES_tradnl"/></w:rPr><w:tab/><w:t>E-mail:</w:t></w:r></w:p></w:tc></w:tr><w:tr w:rsidR="00A04CF4" w:rsidTr="009F09EA"><w:trPr><w:trHeight w:val="288"/><w:jc w:val="center"/></w:trPr><w:tc><w:tcPr><w:tcW w:w="9714" w:type="dxa"/><w:tcBorders><w:bottom w:val="double" w:sz="4" w:space="0" w:color="auto"/></w:tcBorders></w:tcPr><w:p w:rsidR="00A04CF4" w:rsidRPr="009F09EA" w:rsidRDefault="00A04CF4" w:rsidP="009F09EA"><w:pPr><w:spacing w:line="276" w:lineRule="auto"/><w:rPr><w:b/><w:sz w:val="22"/><w:szCs w:val="22"/><w:lang w:val="es-ES_tradnl"/></w:rPr></w:pPr><w:r w:rsidRPr="009F09EA"><w:rPr><w:b/><w:sz w:val="22"/><w:szCs w:val="22"/><w:lang w:val="es-ES_tradnl"/></w:rPr><w:t>Agente Autorizado 3:</w:t></w:r></w:p></w:tc></w:tr><w:tr w:rsidR="00A04CF4" w:rsidTr="009F09EA"><w:trPr><w:trHeight w:val="1054"/><w:jc w:val="center"/></w:trPr><w:tc><w:tcPr><w:tcW w:w="9714" w:type="dxa"/><w:tcBorders><w:top w:val="double" w:sz="4" w:space="0" w:color="auto"/><w:bottom w:val="single" w:sz="4" w:space="0" w:color="000000" w:themeColor="text1"/></w:tcBorders></w:tcPr><w:p w:rsidR="009F09EA" w:rsidRPr="009F09EA" w:rsidRDefault="009F09EA" w:rsidP="009F09EA"><w:pPr><w:spacing w:before="240" w:line="360" w:lineRule="auto"/><w:ind w:firstLine="708"/><w:rPr><w:sz w:val="22"/><w:szCs w:val="22"/><w:lang w:val="es-ES_tradnl"/></w:rPr></w:pPr><w:r w:rsidRPr="009F09EA"><w:rPr><w:sz w:val="22"/><w:szCs w:val="22"/><w:lang w:val="es-ES_tradnl"/></w:rPr><w:t>Dirección:</w:t></w:r></w:p><w:p w:rsidR="009F09EA" w:rsidRPr="009F09EA" w:rsidRDefault="009F09EA" w:rsidP="009F09EA"><w:pPr><w:spacing w:line="360" w:lineRule="auto"/><w:ind w:firstLine="708"/><w:rPr><w:sz w:val="22"/><w:szCs w:val="22"/><w:lang w:val="es-ES_tradnl"/></w:rPr></w:pPr><w:r w:rsidRPr="009F09EA"><w:rPr><w:sz w:val="22"/><w:szCs w:val="22"/><w:lang w:val="es-ES_tradnl"/></w:rPr><w:t>Teléfonos:</w:t></w:r><w:r><w:rPr><w:sz w:val="22"/><w:szCs w:val="22"/><w:lang w:val="es-ES_tradnl"/></w:rPr><w:t xml:space="preserve"> </w:t></w:r></w:p><w:p w:rsidR="009F09EA" w:rsidRPr="009F09EA" w:rsidRDefault="009F09EA" w:rsidP="009F09EA"><w:pPr><w:spacing w:line="360" w:lineRule="auto"/><w:ind w:firstLine="709"/><w:jc w:val="both"/><w:rPr><w:sz w:val="22"/><w:szCs w:val="22"/><w:lang w:val="es-ES_tradnl"/></w:rPr></w:pPr><w:r w:rsidRPr="009F09EA"><w:rPr><w:sz w:val="22"/><w:szCs w:val="22"/><w:lang w:val="es-ES_tradnl"/></w:rPr><w:t>E-mail:</w:t></w:r></w:p></w:tc></w:tr></w:tbl><w:p w:rsidR="00A04CF4" w:rsidRDefault="00A04CF4" w:rsidP="00E85019"><w:pPr><w:spacing w:line="240" w:lineRule="auto"/><w:jc w:val="both"/><w:rPr><w:rFonts w:ascii="Palatino Linotype" w:hAnsi="Palatino Linotype"/><w:sz w:val="22"/><w:szCs w:val="22"/><w:lang w:val="es-ES_tradnl"/></w:rPr></w:pPr></w:p><w:p w:rsidR="009F09EA" w:rsidRPr="00B0553D" w:rsidRDefault="009F09EA" w:rsidP="00E85019"><w:pPr><w:spacing w:line="240" w:lineRule="auto"/><w:jc w:val="both"/><w:rPr><w:rFonts w:ascii="Palatino Linotype" w:hAnsi="Palatino Linotype"/><w:sz w:val="22"/><w:szCs w:val="22"/><w:lang w:val="es-ES_tradnl"/></w:rPr></w:pPr></w:p><w:p w:rsidR="00E85019" w:rsidRPr="00B0553D" w:rsidRDefault="009F09EA" w:rsidP="009F09EA"><w:pPr><w:spacing w:after="0" w:line="240" w:lineRule="auto"/><w:jc w:val="center"/><w:rPr><w:rFonts w:ascii="Palatino Linotype" w:hAnsi="Palatino Linotype"/><w:sz w:val="22"/><w:szCs w:val="22"/><w:lang w:val="es-ES_tradnl"/></w:rPr></w:pPr><w:r><w:rPr><w:color w:val="CC0000"/><w:sz w:val="22"/><w:szCs w:val="22"/></w:rPr><w:t>(</w:t></w:r><w:r w:rsidRPr="009F09EA"><w:rPr><w:color w:val="CC0000"/><w:sz w:val="22"/><w:szCs w:val="22"/></w:rPr><w:t>${img_firma} ${img_sello}</w:t></w:r><w:r><w:rPr><w:color w:val="CC0000"/><w:sz w:val="22"/><w:szCs w:val="22"/></w:rPr><w:t>)</w:t></w:r></w:p><w:p w:rsidR="00E85019" w:rsidRPr="009F09EA" w:rsidRDefault="009F09EA" w:rsidP="009F09EA"><w:pPr><w:spacing w:line="240" w:lineRule="auto"/><w:jc w:val="center"/><w:rPr><w:sz w:val="22"/><w:szCs w:val="22"/></w:rPr></w:pPr><w:r><w:rPr><w:sz w:val="22"/><w:szCs w:val="22"/></w:rPr><w:t>………</w:t></w:r><w:r w:rsidR="00E85019" w:rsidRPr="009F09EA"><w:rPr><w:sz w:val="22"/><w:szCs w:val="22"/></w:rPr><w:t>………</w:t></w:r><w:r><w:rPr><w:sz w:val="22"/><w:szCs w:val="22"/></w:rPr><w:t>………………………………………….</w:t></w:r><w:r w:rsidR="00E85019" w:rsidRPr="009F09EA"><w:rPr><w:sz w:val="22"/><w:szCs w:val="22"/></w:rPr><w:t>……</w:t></w:r><w:r><w:rPr><w:sz w:val="22"/><w:szCs w:val="22"/></w:rPr><w:t>…..</w:t></w:r><w:r w:rsidR="00E85019" w:rsidRPr="009F09EA"><w:rPr><w:sz w:val="22"/><w:szCs w:val="22"/></w:rPr><w:t>……</w:t></w:r></w:p><w:p w:rsidR="00E85019" w:rsidRPr="009F09EA" w:rsidRDefault="009F09EA" w:rsidP="00E85019"><w:pPr><w:spacing w:line="240" w:lineRule="auto"/><w:jc w:val="center"/><w:rPr><w:color w:val="CC0000"/><w:sz w:val="22"/><w:szCs w:val="22"/><w:lang w:val="es-ES_tradnl"/></w:rPr></w:pPr><w:r><w:rPr><w:color w:val="CC0000"/><w:sz w:val="22"/><w:szCs w:val="22"/><w:lang w:val="es-ES_tradnl"/></w:rPr><w:t>(</w:t></w:r><w:r w:rsidR="00E85019" w:rsidRPr="009F09EA"><w:rPr><w:color w:val="CC0000"/><w:sz w:val="22"/><w:szCs w:val="22"/><w:lang w:val="es-ES_tradnl"/></w:rPr><w:t>Nombre y Apellido</w:t></w:r><w:r><w:rPr><w:color w:val="CC0000"/><w:sz w:val="22"/><w:szCs w:val="22"/><w:lang w:val="es-ES_tradnl"/></w:rPr><w:t>)</w:t></w:r></w:p><w:p w:rsidR="00EA2F84" w:rsidRPr="009F09EA" w:rsidRDefault="009F09EA" w:rsidP="009F09EA"><w:pPr><w:spacing w:line="240" w:lineRule="auto"/><w:jc w:val="center"/><w:rPr><w:color w:val="CC0000"/><w:sz w:val="22"/><w:szCs w:val="22"/><w:lang w:val="es-ES_tradnl"/></w:rPr></w:pPr><w:r><w:rPr><w:color w:val="CC0000"/><w:sz w:val="22"/><w:szCs w:val="22"/><w:lang w:val="es-ES_tradnl"/></w:rPr><w:t>(</w:t></w:r><w:r w:rsidR="00E85019" w:rsidRPr="009F09EA"><w:rPr><w:color w:val="CC0000"/><w:sz w:val="22"/><w:szCs w:val="22"/><w:lang w:val="es-ES_tradnl"/></w:rPr><w:t>Cargo</w:t></w:r><w:r><w:rPr><w:color w:val="CC0000"/><w:sz w:val="22"/><w:szCs w:val="22"/><w:lang w:val="es-ES_tradnl"/></w:rPr><w:t>)</w:t></w:r></w:p><w:sectPr w:rsidR="00EA2F84" w:rsidRPr="009F09EA" w:rsidSect="007C2731"><w:headerReference w:type="default" r:id="rId10"/><w:footerReference w:type="default" r:id="rId11"/><w:pgSz w:w="11907" w:h="16839" w:code="9"/><w:pgMar w:top="1440" w:right="1440" w:bottom="1440" w:left="1440" w:header="708" w:footer="708" w:gutter="0"/><w:cols w:space="708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A1622" w:rsidRDefault="005A1622" w:rsidP="001007E7">
      <w:pPr>
        <w:spacing w:after="0" w:line="240" w:lineRule="auto"/>
      </w:pPr>
      <w:r>
        <w:separator/>
      </w:r>
    </w:p>
  </w:endnote>
  <w:endnote w:type="continuationSeparator" w:id="0">
    <w:p w:rsidR="005A1622" w:rsidRDefault="005A1622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07E7" w:rsidRDefault="00F767D8">
    <w:pPr>
      <w:pStyle w:val="Piedepgina"/>
    </w:pPr>
    <w:r>
      <w:rPr>
        <w:rFonts w:ascii="Arial Narrow" w:hAnsi="Arial Narrow"/>
        <w:noProof/>
        <w:sz w:val="12"/>
        <w:lang w:val="es-DO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362.55pt;margin-top:-12.8pt;width:116.1pt;height:32.55pt;z-index:251663360;mso-width-relative:margin;mso-height-relative:margin" filled="f" stroked="f">
          <v:textbox style="mso-next-textbox:#_x0000_s2051" inset="0,0,0,0">
            <w:txbxContent>
              <w:p w:rsidR="00B97B51" w:rsidRPr="00E446DC" w:rsidRDefault="00B97B51" w:rsidP="00157600">
                <w:pPr>
                  <w:spacing w:after="0" w:line="240" w:lineRule="auto"/>
                  <w:rPr>
                    <w:caps/>
                    <w:sz w:val="14"/>
                    <w:szCs w:val="14"/>
                    <w:u w:val="single"/>
                  </w:rPr>
                </w:pPr>
                <w:r w:rsidRPr="00E446DC">
                  <w:rPr>
                    <w:caps/>
                    <w:sz w:val="14"/>
                    <w:szCs w:val="14"/>
                    <w:u w:val="single"/>
                  </w:rPr>
                  <w:t xml:space="preserve">Distribución </w:t>
                </w:r>
              </w:p>
              <w:p w:rsidR="00B97B51" w:rsidRPr="00E446DC" w:rsidRDefault="004D45A8" w:rsidP="00157600">
                <w:pPr>
                  <w:spacing w:after="0" w:line="240" w:lineRule="auto"/>
                  <w:rPr>
                    <w:sz w:val="14"/>
                    <w:szCs w:val="14"/>
                  </w:rPr>
                </w:pPr>
                <w:r w:rsidRPr="00E446DC">
                  <w:rPr>
                    <w:sz w:val="14"/>
                    <w:szCs w:val="14"/>
                  </w:rPr>
                  <w:t xml:space="preserve">Original 1 – Expediente </w:t>
                </w:r>
                <w:r w:rsidR="00B97B51" w:rsidRPr="00E446DC">
                  <w:rPr>
                    <w:sz w:val="14"/>
                    <w:szCs w:val="14"/>
                  </w:rPr>
                  <w:t>de Compras</w:t>
                </w:r>
              </w:p>
            </w:txbxContent>
          </v:textbox>
        </v:shape>
      </w:pict>
    </w:r>
    <w:r w:rsidR="009F09EA">
      <w:rPr>
        <w:rFonts w:ascii="Arial Narrow" w:hAnsi="Arial Narrow"/>
        <w:noProof/>
        <w:sz w:val="12"/>
        <w:lang w:val="es-DO" w:eastAsia="es-DO"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5112045</wp:posOffset>
          </wp:positionH>
          <wp:positionV relativeFrom="paragraph">
            <wp:posOffset>77115</wp:posOffset>
          </wp:positionV>
          <wp:extent cx="863453" cy="23391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453" cy="2339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rFonts w:ascii="Arial Narrow" w:hAnsi="Arial Narrow"/>
        <w:noProof/>
        <w:sz w:val="12"/>
        <w:lang w:val="es-DO" w:eastAsia="zh-TW"/>
      </w:rPr>
      <w:pict>
        <v:shape id="_x0000_s2049" type="#_x0000_t202" style="position:absolute;margin-left:-6.8pt;margin-top:2pt;width:67pt;height:13.85pt;z-index:251660288;mso-position-horizontal-relative:text;mso-position-vertical-relative:text;mso-width-relative:margin;mso-height-relative:margin" filled="f" stroked="f">
          <v:textbox style="mso-next-textbox:#_x0000_s2049" inset="0,0,0,0">
            <w:txbxContent>
              <w:p w:rsidR="00B97B51" w:rsidRPr="00E446DC" w:rsidRDefault="00B97B51">
                <w:pPr>
                  <w:rPr>
                    <w:sz w:val="14"/>
                    <w:lang w:val="en-US"/>
                  </w:rPr>
                </w:pPr>
                <w:r w:rsidRPr="00E446DC">
                  <w:rPr>
                    <w:sz w:val="14"/>
                  </w:rPr>
                  <w:t>/</w:t>
                </w:r>
                <w:r w:rsidR="00820C9F" w:rsidRPr="00E446DC">
                  <w:rPr>
                    <w:sz w:val="14"/>
                    <w:lang w:val="es-DO"/>
                  </w:rPr>
                  <w:t>UR.</w:t>
                </w:r>
                <w:r w:rsidR="00A97DAC">
                  <w:rPr>
                    <w:sz w:val="14"/>
                    <w:lang w:val="es-DO"/>
                  </w:rPr>
                  <w:t>10</w:t>
                </w:r>
                <w:r w:rsidR="004D25CB">
                  <w:rPr>
                    <w:sz w:val="14"/>
                    <w:lang w:val="es-DO"/>
                  </w:rPr>
                  <w:t>.201</w:t>
                </w:r>
                <w:r w:rsidR="00A97DAC">
                  <w:rPr>
                    <w:sz w:val="14"/>
                    <w:lang w:val="es-DO"/>
                  </w:rPr>
                  <w:t>2</w:t>
                </w:r>
              </w:p>
            </w:txbxContent>
          </v:textbox>
        </v:shape>
      </w:pict>
    </w:r>
  </w:p>
  <w:p w:rsidR="001007E7" w:rsidRDefault="001007E7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CA0E82" w:rsidRDefault="00CA0E82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rPr>
        <w:rFonts w:ascii="Arial Narrow" w:hAnsi="Arial Narrow"/>
        <w:sz w:val="12"/>
      </w:rPr>
    </w:pPr>
  </w:p>
  <w:p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A1622" w:rsidRDefault="005A1622" w:rsidP="001007E7">
      <w:pPr>
        <w:spacing w:after="0" w:line="240" w:lineRule="auto"/>
      </w:pPr>
      <w:r>
        <w:separator/>
      </w:r>
    </w:p>
  </w:footnote>
  <w:footnote w:type="continuationSeparator" w:id="0">
    <w:p w:rsidR="005A1622" w:rsidRDefault="005A1622" w:rsidP="0010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D25CB" w:rsidRDefault="00F767D8">
    <w:pPr>
      <w:pStyle w:val="Encabezado"/>
    </w:pPr>
    <w:r>
      <w:rPr>
        <w:noProof/>
        <w:lang w:val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399.4pt;margin-top:3.35pt;width:83.6pt;height:19.85pt;z-index:251666432;mso-width-relative:margin;mso-height-relative:margin" filled="f" stroked="f">
          <v:textbox style="mso-next-textbox:#_x0000_s2054">
            <w:txbxContent>
              <w:p w:rsidR="004D25CB" w:rsidRPr="0026335F" w:rsidRDefault="004D25CB" w:rsidP="004D25CB">
                <w:pPr>
                  <w:rPr>
                    <w:sz w:val="22"/>
                    <w:szCs w:val="22"/>
                  </w:rPr>
                </w:pPr>
                <w:r w:rsidRPr="0026335F">
                  <w:rPr>
                    <w:sz w:val="22"/>
                    <w:szCs w:val="22"/>
                  </w:rPr>
                  <w:t xml:space="preserve">Página </w:t>
                </w:r>
                <w:r w:rsidR="000E071D" w:rsidRPr="0026335F">
                  <w:rPr>
                    <w:b/>
                    <w:sz w:val="22"/>
                    <w:szCs w:val="22"/>
                  </w:rPr>
                  <w:fldChar w:fldCharType="begin"/>
                </w:r>
                <w:r w:rsidRPr="0026335F">
                  <w:rPr>
                    <w:b/>
                    <w:sz w:val="22"/>
                    <w:szCs w:val="22"/>
                  </w:rPr>
                  <w:instrText xml:space="preserve"> PAGE   \* MERGEFORMAT </w:instrText>
                </w:r>
                <w:r w:rsidR="000E071D" w:rsidRPr="0026335F">
                  <w:rPr>
                    <w:b/>
                    <w:sz w:val="22"/>
                    <w:szCs w:val="22"/>
                  </w:rPr>
                  <w:fldChar w:fldCharType="separate"/>
                </w:r>
                <w:r w:rsidR="00F767D8">
                  <w:rPr>
                    <w:b/>
                    <w:noProof/>
                    <w:sz w:val="22"/>
                    <w:szCs w:val="22"/>
                  </w:rPr>
                  <w:t>1</w:t>
                </w:r>
                <w:r w:rsidR="000E071D" w:rsidRPr="0026335F">
                  <w:rPr>
                    <w:b/>
                    <w:sz w:val="22"/>
                    <w:szCs w:val="22"/>
                  </w:rPr>
                  <w:fldChar w:fldCharType="end"/>
                </w:r>
                <w:r w:rsidRPr="0026335F">
                  <w:rPr>
                    <w:sz w:val="22"/>
                    <w:szCs w:val="22"/>
                  </w:rPr>
                  <w:t xml:space="preserve"> de </w:t>
                </w:r>
                <w:fldSimple w:instr=" NUMPAGES   \* MERGEFORMAT ">
                  <w:r w:rsidR="00F767D8" w:rsidRPr="00F767D8">
                    <w:rPr>
                      <w:b/>
                      <w:noProof/>
                      <w:sz w:val="22"/>
                      <w:szCs w:val="22"/>
                    </w:rPr>
                    <w:t>1</w:t>
                  </w:r>
                </w:fldSimple>
              </w:p>
            </w:txbxContent>
          </v:textbox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25DFE"/>
    <w:multiLevelType w:val="hybridMultilevel"/>
    <w:tmpl w:val="1D8A8B9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B33FD7"/>
    <w:multiLevelType w:val="hybridMultilevel"/>
    <w:tmpl w:val="3A74C838"/>
    <w:lvl w:ilvl="0" w:tplc="0C0A000F">
      <w:start w:val="14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C6425D6"/>
    <w:multiLevelType w:val="hybridMultilevel"/>
    <w:tmpl w:val="1A220DA6"/>
    <w:lvl w:ilvl="0" w:tplc="0C0A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11233B"/>
    <w:multiLevelType w:val="hybridMultilevel"/>
    <w:tmpl w:val="A6605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0652C"/>
    <w:multiLevelType w:val="hybridMultilevel"/>
    <w:tmpl w:val="1C3C91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attachedTemplate r:id="rId1"/>
  <w:documentProtection w:formatting="1" w:enforcement="1" w:cryptProviderType="rsaFull" w:cryptAlgorithmClass="hash" w:cryptAlgorithmType="typeAny" w:cryptAlgorithmSid="4" w:cryptSpinCount="50000" w:hash="QBhD8Nh8s20TJvyXiRuOsLUdKGI=" w:salt="yaUS26vYUGuXUH/rsN7Tkw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B0DCD"/>
    <w:rsid w:val="00002825"/>
    <w:rsid w:val="00034DD9"/>
    <w:rsid w:val="0004494E"/>
    <w:rsid w:val="00044FA8"/>
    <w:rsid w:val="00045479"/>
    <w:rsid w:val="00071BD7"/>
    <w:rsid w:val="000B0DCD"/>
    <w:rsid w:val="000C73D4"/>
    <w:rsid w:val="000E071D"/>
    <w:rsid w:val="00100079"/>
    <w:rsid w:val="001007E7"/>
    <w:rsid w:val="001020C0"/>
    <w:rsid w:val="00130549"/>
    <w:rsid w:val="00157600"/>
    <w:rsid w:val="0016722A"/>
    <w:rsid w:val="00170EC5"/>
    <w:rsid w:val="00181E8D"/>
    <w:rsid w:val="0019453E"/>
    <w:rsid w:val="00194FF2"/>
    <w:rsid w:val="001A1A38"/>
    <w:rsid w:val="001A3F92"/>
    <w:rsid w:val="001C0719"/>
    <w:rsid w:val="001F73A7"/>
    <w:rsid w:val="002009A7"/>
    <w:rsid w:val="00231A51"/>
    <w:rsid w:val="00253DBA"/>
    <w:rsid w:val="0026335F"/>
    <w:rsid w:val="00271D99"/>
    <w:rsid w:val="00285196"/>
    <w:rsid w:val="00295BD4"/>
    <w:rsid w:val="002A0D1F"/>
    <w:rsid w:val="002B43A0"/>
    <w:rsid w:val="002B46D1"/>
    <w:rsid w:val="002D451D"/>
    <w:rsid w:val="002E1412"/>
    <w:rsid w:val="00314023"/>
    <w:rsid w:val="00341484"/>
    <w:rsid w:val="00392351"/>
    <w:rsid w:val="00392F6D"/>
    <w:rsid w:val="00404131"/>
    <w:rsid w:val="0042490F"/>
    <w:rsid w:val="004379A6"/>
    <w:rsid w:val="0045550B"/>
    <w:rsid w:val="00456C17"/>
    <w:rsid w:val="004631C5"/>
    <w:rsid w:val="00466B9C"/>
    <w:rsid w:val="004839A1"/>
    <w:rsid w:val="004B30DA"/>
    <w:rsid w:val="004D25CB"/>
    <w:rsid w:val="004D45A8"/>
    <w:rsid w:val="00500DA4"/>
    <w:rsid w:val="00535962"/>
    <w:rsid w:val="00544A18"/>
    <w:rsid w:val="00587EC0"/>
    <w:rsid w:val="005A1622"/>
    <w:rsid w:val="00611A07"/>
    <w:rsid w:val="0062592A"/>
    <w:rsid w:val="00643FAC"/>
    <w:rsid w:val="006471AF"/>
    <w:rsid w:val="006506D0"/>
    <w:rsid w:val="00651E48"/>
    <w:rsid w:val="0065420B"/>
    <w:rsid w:val="00666D56"/>
    <w:rsid w:val="006709BC"/>
    <w:rsid w:val="00681BB1"/>
    <w:rsid w:val="006F567F"/>
    <w:rsid w:val="00725091"/>
    <w:rsid w:val="00741A2B"/>
    <w:rsid w:val="00780880"/>
    <w:rsid w:val="007B0E1F"/>
    <w:rsid w:val="007B6F6F"/>
    <w:rsid w:val="007C2731"/>
    <w:rsid w:val="00820C9F"/>
    <w:rsid w:val="0082707E"/>
    <w:rsid w:val="008315B0"/>
    <w:rsid w:val="008A04C0"/>
    <w:rsid w:val="008B3AE5"/>
    <w:rsid w:val="008C388B"/>
    <w:rsid w:val="009079FB"/>
    <w:rsid w:val="009371E3"/>
    <w:rsid w:val="00966EEE"/>
    <w:rsid w:val="009A29C7"/>
    <w:rsid w:val="009A4E12"/>
    <w:rsid w:val="009F09EA"/>
    <w:rsid w:val="00A04CF4"/>
    <w:rsid w:val="00A16099"/>
    <w:rsid w:val="00A231BB"/>
    <w:rsid w:val="00A42497"/>
    <w:rsid w:val="00A640BD"/>
    <w:rsid w:val="00A641A7"/>
    <w:rsid w:val="00A72F42"/>
    <w:rsid w:val="00A97DAC"/>
    <w:rsid w:val="00AC7755"/>
    <w:rsid w:val="00AD7919"/>
    <w:rsid w:val="00AE0BEA"/>
    <w:rsid w:val="00B62EEF"/>
    <w:rsid w:val="00B97B51"/>
    <w:rsid w:val="00BA0007"/>
    <w:rsid w:val="00BA32BE"/>
    <w:rsid w:val="00BB1D79"/>
    <w:rsid w:val="00BC1D0C"/>
    <w:rsid w:val="00BC61BD"/>
    <w:rsid w:val="00BE0B91"/>
    <w:rsid w:val="00BF56C5"/>
    <w:rsid w:val="00C078CB"/>
    <w:rsid w:val="00C22DBE"/>
    <w:rsid w:val="00C5078F"/>
    <w:rsid w:val="00C66D08"/>
    <w:rsid w:val="00C7470C"/>
    <w:rsid w:val="00CA0E82"/>
    <w:rsid w:val="00CA164C"/>
    <w:rsid w:val="00CA4661"/>
    <w:rsid w:val="00CE67A3"/>
    <w:rsid w:val="00D24FA7"/>
    <w:rsid w:val="00D45A3E"/>
    <w:rsid w:val="00D56D96"/>
    <w:rsid w:val="00D64696"/>
    <w:rsid w:val="00D77ECB"/>
    <w:rsid w:val="00D90D49"/>
    <w:rsid w:val="00DA69C7"/>
    <w:rsid w:val="00DC0845"/>
    <w:rsid w:val="00DC5D96"/>
    <w:rsid w:val="00DD4F3E"/>
    <w:rsid w:val="00E13E55"/>
    <w:rsid w:val="00E14BD3"/>
    <w:rsid w:val="00E3215C"/>
    <w:rsid w:val="00E446DC"/>
    <w:rsid w:val="00E46B33"/>
    <w:rsid w:val="00E82502"/>
    <w:rsid w:val="00E85019"/>
    <w:rsid w:val="00EA1F89"/>
    <w:rsid w:val="00EA2F84"/>
    <w:rsid w:val="00EA6B34"/>
    <w:rsid w:val="00EA7406"/>
    <w:rsid w:val="00EE1E7B"/>
    <w:rsid w:val="00F14C9C"/>
    <w:rsid w:val="00F225BF"/>
    <w:rsid w:val="00F53753"/>
    <w:rsid w:val="00F5388A"/>
    <w:rsid w:val="00F7167E"/>
    <w:rsid w:val="00F7443C"/>
    <w:rsid w:val="00F767D8"/>
    <w:rsid w:val="00F9504D"/>
    <w:rsid w:val="00FB13A2"/>
    <w:rsid w:val="00FB54E9"/>
    <w:rsid w:val="00FC2870"/>
    <w:rsid w:val="00FE5474"/>
    <w:rsid w:val="00FF6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;"/>
  <w15:docId w15:val="{195DB59C-B771-45D7-B6F7-488084B76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hadow/>
      <w:sz w:val="22"/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hadow/>
      <w:spacing w:val="-20"/>
      <w:sz w:val="22"/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hadow/>
      <w:sz w:val="20"/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hadow/>
      <w:spacing w:val="-20"/>
      <w:sz w:val="20"/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EE1E7B"/>
    <w:rPr>
      <w:rFonts w:ascii="Palatino Linotype" w:hAnsi="Palatino Linotype"/>
    </w:rPr>
  </w:style>
  <w:style w:type="character" w:customStyle="1" w:styleId="Style10">
    <w:name w:val="Style10"/>
    <w:basedOn w:val="Fuentedeprrafopredeter"/>
    <w:uiPriority w:val="1"/>
    <w:rsid w:val="00EE1E7B"/>
    <w:rPr>
      <w:rFonts w:ascii="Arial" w:hAnsi="Arial"/>
      <w:color w:val="auto"/>
      <w:sz w:val="22"/>
      <w:u w:val="single"/>
    </w:rPr>
  </w:style>
  <w:style w:type="character" w:customStyle="1" w:styleId="Style11">
    <w:name w:val="Style11"/>
    <w:basedOn w:val="Fuentedeprrafopredeter"/>
    <w:uiPriority w:val="1"/>
    <w:rsid w:val="00EE1E7B"/>
    <w:rPr>
      <w:rFonts w:ascii="Arial" w:hAnsi="Arial"/>
      <w:color w:val="auto"/>
      <w:sz w:val="22"/>
    </w:rPr>
  </w:style>
  <w:style w:type="character" w:customStyle="1" w:styleId="Style12">
    <w:name w:val="Style12"/>
    <w:basedOn w:val="Fuentedeprrafopredeter"/>
    <w:uiPriority w:val="1"/>
    <w:rsid w:val="00EE1E7B"/>
    <w:rPr>
      <w:b/>
    </w:rPr>
  </w:style>
  <w:style w:type="character" w:customStyle="1" w:styleId="Style13">
    <w:name w:val="Style13"/>
    <w:basedOn w:val="Fuentedeprrafopredeter"/>
    <w:uiPriority w:val="1"/>
    <w:rsid w:val="00EE1E7B"/>
    <w:rPr>
      <w:rFonts w:ascii="Arial" w:hAnsi="Arial"/>
      <w:b/>
      <w:sz w:val="22"/>
    </w:rPr>
  </w:style>
  <w:style w:type="character" w:customStyle="1" w:styleId="Style14">
    <w:name w:val="Style14"/>
    <w:basedOn w:val="Fuentedeprrafopredeter"/>
    <w:uiPriority w:val="1"/>
    <w:rsid w:val="00CA0E82"/>
    <w:rPr>
      <w:rFonts w:ascii="Arial" w:hAnsi="Arial"/>
      <w:color w:val="auto"/>
      <w:sz w:val="20"/>
    </w:rPr>
  </w:style>
  <w:style w:type="character" w:customStyle="1" w:styleId="Style15">
    <w:name w:val="Style15"/>
    <w:basedOn w:val="Fuentedeprrafopredeter"/>
    <w:uiPriority w:val="1"/>
    <w:rsid w:val="00CA0E82"/>
    <w:rPr>
      <w:rFonts w:ascii="Arial" w:hAnsi="Arial"/>
      <w:color w:val="auto"/>
      <w:sz w:val="18"/>
    </w:rPr>
  </w:style>
  <w:style w:type="character" w:customStyle="1" w:styleId="Style16">
    <w:name w:val="Style16"/>
    <w:basedOn w:val="Fuentedeprrafopredeter"/>
    <w:uiPriority w:val="1"/>
    <w:rsid w:val="00C22DBE"/>
    <w:rPr>
      <w:rFonts w:ascii="Arial" w:hAnsi="Arial"/>
      <w:color w:val="auto"/>
      <w:sz w:val="22"/>
    </w:rPr>
  </w:style>
  <w:style w:type="character" w:customStyle="1" w:styleId="Style17">
    <w:name w:val="Style17"/>
    <w:basedOn w:val="Fuentedeprrafopredeter"/>
    <w:uiPriority w:val="1"/>
    <w:rsid w:val="004D45A8"/>
    <w:rPr>
      <w:rFonts w:ascii="Arial" w:hAnsi="Arial"/>
      <w:color w:val="auto"/>
      <w:sz w:val="16"/>
    </w:rPr>
  </w:style>
  <w:style w:type="paragraph" w:styleId="Textoindependiente3">
    <w:name w:val="Body Text 3"/>
    <w:basedOn w:val="Normal"/>
    <w:link w:val="Textoindependiente3Car"/>
    <w:rsid w:val="00643FAC"/>
    <w:pPr>
      <w:widowControl w:val="0"/>
      <w:tabs>
        <w:tab w:val="left" w:pos="1080"/>
      </w:tabs>
      <w:suppressAutoHyphens/>
      <w:adjustRightInd w:val="0"/>
      <w:spacing w:after="0" w:line="360" w:lineRule="atLeast"/>
      <w:ind w:right="-72"/>
      <w:jc w:val="both"/>
      <w:textAlignment w:val="baseline"/>
    </w:pPr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643FAC"/>
    <w:rPr>
      <w:rFonts w:ascii="Times New Roman" w:eastAsia="MS Mincho" w:hAnsi="Times New Roman" w:cs="Times New Roman"/>
      <w:i/>
      <w:iCs/>
      <w:sz w:val="24"/>
      <w:szCs w:val="24"/>
      <w:lang w:val="es-ES_tradnl"/>
    </w:rPr>
  </w:style>
  <w:style w:type="paragraph" w:customStyle="1" w:styleId="Default">
    <w:name w:val="Default"/>
    <w:rsid w:val="00E446D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semiHidden/>
    <w:rsid w:val="007C2731"/>
    <w:pPr>
      <w:widowControl w:val="0"/>
      <w:overflowPunct w:val="0"/>
      <w:autoSpaceDE w:val="0"/>
      <w:autoSpaceDN w:val="0"/>
      <w:adjustRightInd w:val="0"/>
      <w:spacing w:after="0" w:line="360" w:lineRule="atLeast"/>
      <w:jc w:val="both"/>
      <w:textAlignment w:val="baseline"/>
    </w:pPr>
    <w:rPr>
      <w:rFonts w:ascii="Times New Roman" w:eastAsia="MS Mincho" w:hAnsi="Times New Roman" w:cs="Times New Roman"/>
      <w:sz w:val="20"/>
      <w:szCs w:val="20"/>
      <w:lang w:val="es-ES_tradnl"/>
    </w:rPr>
  </w:style>
  <w:style w:type="character" w:customStyle="1" w:styleId="TextonotapieCar">
    <w:name w:val="Texto nota pie Car"/>
    <w:basedOn w:val="Fuentedeprrafopredeter"/>
    <w:link w:val="Textonotapie"/>
    <w:semiHidden/>
    <w:rsid w:val="007C2731"/>
    <w:rPr>
      <w:rFonts w:ascii="Times New Roman" w:eastAsia="MS Mincho" w:hAnsi="Times New Roman" w:cs="Times New Roman"/>
      <w:sz w:val="20"/>
      <w:szCs w:val="20"/>
      <w:lang w:val="es-ES_tradnl"/>
    </w:rPr>
  </w:style>
  <w:style w:type="paragraph" w:styleId="TDC3">
    <w:name w:val="toc 3"/>
    <w:basedOn w:val="Normal"/>
    <w:next w:val="Normal"/>
    <w:autoRedefine/>
    <w:uiPriority w:val="39"/>
    <w:qFormat/>
    <w:rsid w:val="00130549"/>
    <w:pPr>
      <w:widowControl w:val="0"/>
      <w:adjustRightInd w:val="0"/>
      <w:spacing w:after="0" w:line="360" w:lineRule="atLeast"/>
      <w:ind w:left="480"/>
      <w:jc w:val="both"/>
      <w:textAlignment w:val="baseline"/>
    </w:pPr>
    <w:rPr>
      <w:rFonts w:ascii="Times New Roman" w:eastAsia="MS Mincho" w:hAnsi="Times New Roman" w:cs="Times New Roman"/>
      <w:sz w:val="24"/>
      <w:szCs w:val="24"/>
      <w:lang w:val="es-ES_tradnl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F56C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F56C5"/>
  </w:style>
  <w:style w:type="paragraph" w:customStyle="1" w:styleId="SectionVHeader">
    <w:name w:val="Section V. Header"/>
    <w:basedOn w:val="Normal"/>
    <w:next w:val="Normal"/>
    <w:rsid w:val="002B46D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es-ES"/>
    </w:rPr>
  </w:style>
  <w:style w:type="table" w:styleId="Tablaconcuadrcula">
    <w:name w:val="Table Grid"/>
    <w:basedOn w:val="Tablanormal"/>
    <w:uiPriority w:val="59"/>
    <w:rsid w:val="00A04C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Documentos%20Est&#225;ndar\Documentos%20est&#225;ndar%20anexos%20a%20los%20pliegos\Plantillas%20de%20Documentos%20Est&#225;ndar\SNAP.A.0038-%20Certificacion%20de%20Existencia%20de%20Fondos%20y%20Determinacion%20del%20Procedimient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7FA6E9-C22F-4F55-9DD5-95A79FDC5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SNAP.A.0038- Certificacion de Existencia de Fondos y Determinacion del Procedimiento</Template>
  <TotalTime>4</TotalTime>
  <Pages>1</Pages>
  <Words>105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Eduardo Montes de Oca Peña</cp:lastModifiedBy>
  <cp:revision>6</cp:revision>
  <cp:lastPrinted>2011-03-04T19:06:00Z</cp:lastPrinted>
  <dcterms:created xsi:type="dcterms:W3CDTF">2011-03-04T19:08:00Z</dcterms:created>
  <dcterms:modified xsi:type="dcterms:W3CDTF">2018-02-01T21:23:00Z</dcterms:modified>
</cp:coreProperties>
</file>