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3511E3">
      <w:bookmarkStart w:id="0" w:name="_GoBack"/>
      <w:bookmarkEnd w:id="0"/>
      <w:r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8.65pt;margin-top:-32.6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val="en-US"/>
        </w:rPr>
        <w:pict>
          <v:shape id="_x0000_s1045" type="#_x0000_t202" style="position:absolute;margin-left:-19.75pt;margin-top:-41.5pt;width:72.1pt;height:24.05pt;z-index:251696128;mso-position-horizontal-relative:text;mso-position-vertical-relative:text;mso-width-relative:margin;mso-height-relative:margin" filled="f" stroked="f">
            <v:textbox style="mso-next-textbox:#_x0000_s1045" inset="0,0,0,0">
              <w:txbxContent>
                <w:p w:rsidR="002B2D69" w:rsidRPr="009A7B77" w:rsidRDefault="002B2D69" w:rsidP="002B2D69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9A7B77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SNCC.F.046</w:t>
                  </w:r>
                </w:p>
              </w:txbxContent>
            </v:textbox>
          </v:shape>
        </w:pict>
      </w:r>
      <w:r w:rsidR="004D2847" w:rsidRPr="004D2847">
        <w:rPr>
          <w:noProof/>
          <w:lang w:val="es-DO" w:eastAsia="es-D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4006215</wp:posOffset>
            </wp:positionH>
            <wp:positionV relativeFrom="margin">
              <wp:posOffset>-523875</wp:posOffset>
            </wp:positionV>
            <wp:extent cx="810000" cy="806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000" cy="8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pict>
          <v:group id="_x0000_s1027" style="position:absolute;margin-left:588.3pt;margin-top:-43.95pt;width:115.15pt;height:87.1pt;z-index:251683840;mso-position-horizontal-relative:text;mso-position-vertical-relative:text" coordorigin="9151,720" coordsize="2009,1620">
            <v:group id="_x0000_s1028" style="position:absolute;left:9151;top:720;width:2009;height:1620" coordorigin="9151,720" coordsize="2009,1620">
              <v:group id="_x0000_s1029" style="position:absolute;left:9151;top:720;width:2009;height:900" coordorigin="9151,720" coordsize="2009,900">
                <v:shape id="_x0000_s1030" type="#_x0000_t202" style="position:absolute;left:9151;top:1077;width:2009;height:543;mso-width-relative:margin;mso-height-relative:margin" fillcolor="white [3212]" strokecolor="white [3212]" strokeweight="2.25pt">
                  <v:textbox style="mso-next-textbox:#_x0000_s1030" inset=",0">
                    <w:txbxContent>
                      <w:sdt>
                        <w:sdtPr>
                          <w:rPr>
                            <w:rStyle w:val="Style2"/>
                          </w:rPr>
                          <w:alias w:val="No. del Expediente de Compras "/>
                          <w:tag w:val="No. del Expediente de Compras "/>
                          <w:id w:val="13417747"/>
                          <w:placeholder>
                            <w:docPart w:val="CF55D3F3EF63445192B09686E6204A34"/>
                          </w:placeholder>
                          <w:showingPlcHdr/>
                        </w:sdtPr>
                        <w:sdtEndPr>
                          <w:rPr>
                            <w:rStyle w:val="Style2"/>
                          </w:rPr>
                        </w:sdtEndPr>
                        <w:sdtContent>
                          <w:p w:rsidR="00CE67A3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${proceso_codigo}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1" type="#_x0000_t202" style="position:absolute;left:9151;top:720;width:2009;height:360;mso-width-relative:margin;mso-height-relative:margin" fillcolor="black [3213]" strokecolor="white [3212]" strokeweight="3pt">
                  <v:textbox style="mso-next-textbox:#_x0000_s1031">
                    <w:txbxContent>
                      <w:p w:rsidR="00CE67A3" w:rsidRPr="00535962" w:rsidRDefault="00CE67A3" w:rsidP="00CE67A3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</w:rPr>
                          <w:t>No. EXPEDIENTE</w:t>
                        </w:r>
                      </w:p>
                    </w:txbxContent>
                  </v:textbox>
                </v:shape>
              </v:group>
              <v:group id="_x0000_s1032" style="position:absolute;left:9151;top:1440;width:2009;height:900" coordorigin="9151,1440" coordsize="2009,900">
                <v:shape id="_x0000_s1033" type="#_x0000_t202" style="position:absolute;left:9151;top:1805;width:2009;height:535;mso-width-relative:margin;mso-height-relative:margin" fillcolor="white [3212]" strokecolor="white [3212]" strokeweight="2.25pt">
                  <v:textbox style="mso-next-textbox:#_x0000_s1033" inset=",0">
                    <w:txbxContent>
                      <w:sdt>
                        <w:sdtPr>
                          <w:rPr>
                            <w:rStyle w:val="Style4"/>
                          </w:rPr>
                          <w:alias w:val="No. de Documento"/>
                          <w:tag w:val="No. de Documento"/>
                          <w:id w:val="13417748"/>
                          <w:showingPlcHdr/>
                        </w:sdtPr>
                        <w:sdtEndPr>
                          <w:rPr>
                            <w:rStyle w:val="Style4"/>
                          </w:rPr>
                        </w:sdtEndPr>
                        <w:sdtContent>
                          <w:p w:rsidR="00535962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${proceso_codigo}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4" type="#_x0000_t202" style="position:absolute;left:9151;top:1440;width:2009;height:360;mso-width-relative:margin;mso-height-relative:margin" fillcolor="#a5a5a5 [2092]" strokecolor="white [3212]" strokeweight="2.25pt">
                  <v:textbox style="mso-next-textbox:#_x0000_s1034">
                    <w:txbxContent>
                      <w:p w:rsidR="00535962" w:rsidRPr="00535962" w:rsidRDefault="00535962" w:rsidP="00535962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sz w:val="16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sz w:val="16"/>
                          </w:rPr>
                          <w:t>No. DOCUMENTO</w:t>
                        </w:r>
                      </w:p>
                    </w:txbxContent>
                  </v:textbox>
                </v:shape>
              </v:group>
            </v:group>
            <v:rect id="_x0000_s1035" style="position:absolute;left:9151;top:720;width:2009;height:1448" filled="f"/>
          </v:group>
        </w:pict>
      </w:r>
    </w:p>
    <w:p w:rsidR="00535962" w:rsidRPr="00535962" w:rsidRDefault="003511E3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218.55pt;margin-top:8.35pt;width:249.75pt;height:22pt;z-index:251691008;mso-width-relative:margin;mso-height-relative:margin" stroked="f">
            <v:textbox>
              <w:txbxContent>
                <w:p w:rsidR="002E1412" w:rsidRPr="002E1412" w:rsidRDefault="003511E3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3511E3" w:rsidP="00535962">
      <w:r>
        <w:rPr>
          <w:noProof/>
          <w:color w:val="FF0000"/>
          <w:lang w:eastAsia="zh-TW"/>
        </w:rPr>
        <w:pict>
          <v:shape id="_x0000_s1042" type="#_x0000_t202" style="position:absolute;margin-left:237.85pt;margin-top:8.45pt;width:210.45pt;height:24.6pt;z-index:251695104;mso-width-relative:margin;mso-height-relative:margin" stroked="f">
            <v:textbox>
              <w:txbxContent>
                <w:p w:rsidR="00F7443C" w:rsidRPr="004767CC" w:rsidRDefault="003511E3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7"/>
                      </w:rPr>
                      <w:alias w:val="Nombre del Formato"/>
                      <w:tag w:val="Nombre de la Institución"/>
                      <w:id w:val="13417862"/>
                    </w:sdtPr>
                    <w:sdtEndPr>
                      <w:rPr>
                        <w:rStyle w:val="Style7"/>
                      </w:rPr>
                    </w:sdtEndPr>
                    <w:sdtContent>
                      <w:r w:rsidR="004767CC">
                        <w:rPr>
                          <w:rStyle w:val="Style7"/>
                        </w:rPr>
                        <w:t xml:space="preserve">REGISTRO DE </w:t>
                      </w:r>
                      <w:r w:rsidR="009046CF">
                        <w:rPr>
                          <w:rStyle w:val="Style7"/>
                        </w:rPr>
                        <w:t>impugnaciones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600.65pt;margin-top:1.75pt;width:119.7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3511E3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</w:p>
    <w:p w:rsidR="006506D0" w:rsidRDefault="003511E3" w:rsidP="00B62EEF">
      <w:pPr>
        <w:tabs>
          <w:tab w:val="left" w:pos="6267"/>
        </w:tabs>
        <w:spacing w:after="0" w:line="240" w:lineRule="auto"/>
        <w:jc w:val="center"/>
      </w:pPr>
      <w:r>
        <w:rPr>
          <w:noProof/>
          <w:sz w:val="24"/>
          <w:szCs w:val="24"/>
          <w:lang w:eastAsia="es-ES"/>
        </w:rPr>
        <w:pict>
          <v:shape id="_x0000_s1037" type="#_x0000_t202" style="position:absolute;left:0;text-align:left;margin-left:625.8pt;margin-top:7.45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977D01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977D01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7A1D80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977D01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F95C0D" w:rsidRPr="00F95C0D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</w:p>
    <w:p w:rsidR="00A640BD" w:rsidRDefault="003511E3" w:rsidP="005B442B">
      <w:pPr>
        <w:tabs>
          <w:tab w:val="left" w:pos="6267"/>
          <w:tab w:val="center" w:pos="6622"/>
          <w:tab w:val="left" w:pos="11165"/>
        </w:tabs>
        <w:rPr>
          <w:sz w:val="24"/>
          <w:szCs w:val="24"/>
        </w:rPr>
      </w:pPr>
      <w:r>
        <w:rPr>
          <w:rStyle w:val="Institucion"/>
          <w:sz w:val="28"/>
          <w:lang w:eastAsia="zh-TW"/>
        </w:rPr>
        <w:pict>
          <v:shape id="_x0000_s1041" type="#_x0000_t202" style="position:absolute;margin-left:106.8pt;margin-top:4pt;width:480.55pt;height:28.6pt;z-index:251693056;mso-width-relative:margin;mso-height-relative:margin" stroked="f">
            <v:textbox>
              <w:txbxContent>
                <w:p w:rsidR="002E1412" w:rsidRPr="002E1412" w:rsidRDefault="003511E3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14"/>
                      </w:rPr>
                      <w:alias w:val="Departamento ó unidad funcional"/>
                      <w:tag w:val="Nombre de la Institución"/>
                      <w:id w:val="13417873"/>
                    </w:sdtPr>
                    <w:sdtEndPr>
                      <w:rPr>
                        <w:rStyle w:val="Style14"/>
                      </w:rPr>
                    </w:sdtEndPr>
                    <w:sdtContent>
                      <w:r w:rsidR="009A7B77" w:rsidRPr="00F25B99">
                        <w:rPr>
                          <w:rStyle w:val="Style14"/>
                        </w:rPr>
                        <w:t xml:space="preserve">NOMBRE DEL DEPARTAMENTO </w:t>
                      </w:r>
                      <w:proofErr w:type="spellStart"/>
                      <w:r w:rsidR="009A7B77" w:rsidRPr="00F25B99">
                        <w:rPr>
                          <w:rStyle w:val="Style14"/>
                        </w:rPr>
                        <w:t>Ó</w:t>
                      </w:r>
                      <w:proofErr w:type="spellEnd"/>
                      <w:r w:rsidR="009A7B77" w:rsidRPr="00F25B99">
                        <w:rPr>
                          <w:rStyle w:val="Style14"/>
                        </w:rPr>
                        <w:t xml:space="preserve"> UNIDAD FUNCIONAL QUE GENERA EL FORMULARIO</w:t>
                      </w:r>
                    </w:sdtContent>
                  </w:sdt>
                </w:p>
              </w:txbxContent>
            </v:textbox>
          </v:shape>
        </w:pict>
      </w:r>
      <w:r w:rsidR="005B442B">
        <w:rPr>
          <w:sz w:val="24"/>
          <w:szCs w:val="24"/>
        </w:rPr>
        <w:tab/>
      </w:r>
      <w:r w:rsidR="005B442B">
        <w:rPr>
          <w:sz w:val="24"/>
          <w:szCs w:val="24"/>
        </w:rPr>
        <w:tab/>
      </w:r>
      <w:r w:rsidR="005B442B">
        <w:rPr>
          <w:sz w:val="24"/>
          <w:szCs w:val="24"/>
        </w:rPr>
        <w:tab/>
      </w:r>
    </w:p>
    <w:tbl>
      <w:tblPr>
        <w:tblStyle w:val="Tablaconcuadrcula"/>
        <w:tblpPr w:leftFromText="180" w:rightFromText="180" w:vertAnchor="text" w:horzAnchor="margin" w:tblpXSpec="center" w:tblpY="207"/>
        <w:tblW w:w="0" w:type="auto"/>
        <w:tblLook w:val="01E0" w:firstRow="1" w:lastRow="1" w:firstColumn="1" w:lastColumn="1" w:noHBand="0" w:noVBand="0"/>
      </w:tblPr>
      <w:tblGrid>
        <w:gridCol w:w="1384"/>
        <w:gridCol w:w="4536"/>
        <w:gridCol w:w="1276"/>
        <w:gridCol w:w="2536"/>
        <w:gridCol w:w="1433"/>
        <w:gridCol w:w="2974"/>
      </w:tblGrid>
      <w:tr w:rsidR="007A1D80" w:rsidTr="00A50A20">
        <w:tc>
          <w:tcPr>
            <w:tcW w:w="1384" w:type="dxa"/>
            <w:shd w:val="clear" w:color="auto" w:fill="F3F3F3"/>
            <w:vAlign w:val="center"/>
          </w:tcPr>
          <w:p w:rsidR="009046CF" w:rsidRP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 w:rsidRPr="009046CF">
              <w:rPr>
                <w:rFonts w:ascii="Arial" w:hAnsi="Arial" w:cs="Arial"/>
                <w:b/>
                <w:sz w:val="22"/>
                <w:lang w:val="es-DO"/>
              </w:rPr>
              <w:t>Fecha</w:t>
            </w:r>
          </w:p>
        </w:tc>
        <w:tc>
          <w:tcPr>
            <w:tcW w:w="4536" w:type="dxa"/>
            <w:shd w:val="clear" w:color="auto" w:fill="F3F3F3"/>
            <w:vAlign w:val="center"/>
          </w:tcPr>
          <w:p w:rsidR="009046CF" w:rsidRP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 w:rsidRPr="009046CF">
              <w:rPr>
                <w:rFonts w:ascii="Arial" w:hAnsi="Arial" w:cs="Arial"/>
                <w:b/>
                <w:sz w:val="22"/>
                <w:lang w:val="es-DO"/>
              </w:rPr>
              <w:t>Impugnante</w:t>
            </w:r>
          </w:p>
        </w:tc>
        <w:tc>
          <w:tcPr>
            <w:tcW w:w="1276" w:type="dxa"/>
            <w:shd w:val="clear" w:color="auto" w:fill="F3F3F3"/>
            <w:vAlign w:val="center"/>
          </w:tcPr>
          <w:p w:rsidR="009046CF" w:rsidRPr="009046CF" w:rsidRDefault="00A50A20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>
              <w:rPr>
                <w:rFonts w:ascii="Arial" w:hAnsi="Arial" w:cs="Arial"/>
                <w:b/>
                <w:sz w:val="22"/>
                <w:lang w:val="es-DO"/>
              </w:rPr>
              <w:t>Tipo (PL</w:t>
            </w:r>
            <w:r w:rsidR="009046CF" w:rsidRPr="009046CF">
              <w:rPr>
                <w:rFonts w:ascii="Arial" w:hAnsi="Arial" w:cs="Arial"/>
                <w:b/>
                <w:sz w:val="22"/>
                <w:lang w:val="es-DO"/>
              </w:rPr>
              <w:t>,AD)</w:t>
            </w:r>
          </w:p>
        </w:tc>
        <w:tc>
          <w:tcPr>
            <w:tcW w:w="2536" w:type="dxa"/>
            <w:shd w:val="clear" w:color="auto" w:fill="F3F3F3"/>
            <w:vAlign w:val="center"/>
          </w:tcPr>
          <w:p w:rsidR="009046CF" w:rsidRP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 w:rsidRPr="009046CF">
              <w:rPr>
                <w:rFonts w:ascii="Arial" w:hAnsi="Arial" w:cs="Arial"/>
                <w:b/>
                <w:sz w:val="22"/>
                <w:lang w:val="es-DO"/>
              </w:rPr>
              <w:t>Motivo</w:t>
            </w:r>
          </w:p>
        </w:tc>
        <w:tc>
          <w:tcPr>
            <w:tcW w:w="1433" w:type="dxa"/>
            <w:shd w:val="clear" w:color="auto" w:fill="F3F3F3"/>
            <w:vAlign w:val="center"/>
          </w:tcPr>
          <w:p w:rsidR="009046CF" w:rsidRP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 w:rsidRPr="009046CF">
              <w:rPr>
                <w:rFonts w:ascii="Arial" w:hAnsi="Arial" w:cs="Arial"/>
                <w:b/>
                <w:sz w:val="22"/>
                <w:lang w:val="es-DO"/>
              </w:rPr>
              <w:t>Fecha resolución</w:t>
            </w:r>
          </w:p>
        </w:tc>
        <w:tc>
          <w:tcPr>
            <w:tcW w:w="2974" w:type="dxa"/>
            <w:shd w:val="clear" w:color="auto" w:fill="F3F3F3"/>
            <w:vAlign w:val="center"/>
          </w:tcPr>
          <w:p w:rsidR="009046CF" w:rsidRP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 w:rsidRPr="009046CF">
              <w:rPr>
                <w:rFonts w:ascii="Arial" w:hAnsi="Arial" w:cs="Arial"/>
                <w:b/>
                <w:sz w:val="22"/>
                <w:lang w:val="es-DO"/>
              </w:rPr>
              <w:t>Resultado</w:t>
            </w:r>
          </w:p>
        </w:tc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20774074"/>
              <w:placeholder>
                <w:docPart w:val="8233F2EE3E444F82B09EA1174F60A032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  <w:p w:rsidR="009046CF" w:rsidRDefault="003511E3" w:rsidP="009A7B77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7726164"/>
                <w:placeholder>
                  <w:docPart w:val="444C422EC31C46B88E5FEFEE1A4B6562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7726175"/>
            <w:placeholder>
              <w:docPart w:val="E307E20CE1A5491ABE845B6D93B6EE7E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38"/>
            <w:placeholder>
              <w:docPart w:val="36CD316075BC4C6DACB80462DA1EA69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09"/>
              <w:placeholder>
                <w:docPart w:val="E3E37F8FD0B140FEA551AF8CFAA34BAA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45"/>
            <w:placeholder>
              <w:docPart w:val="E5880E7D4A8542B893C1095985EA418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096"/>
              <w:placeholder>
                <w:docPart w:val="5C6779CC0E594F6984D2CB1B783EE33E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  <w:p w:rsidR="009046CF" w:rsidRDefault="003511E3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39"/>
                <w:placeholder>
                  <w:docPart w:val="512D73830A644BAA9DBE99D9ECCBACBB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21"/>
            <w:placeholder>
              <w:docPart w:val="99A41C4D636C446B897F0353802317FE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43"/>
            <w:placeholder>
              <w:docPart w:val="CBC4CB71286444EC87DFEA32C282045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19"/>
              <w:placeholder>
                <w:docPart w:val="F9E9A6258264498C80C113F9FF6E6C38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47"/>
            <w:placeholder>
              <w:docPart w:val="60A232B607DF499089AFCE7452DC9F5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097"/>
              <w:placeholder>
                <w:docPart w:val="4310DEA11DA14CD7BDD9742E18828A11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  <w:p w:rsidR="009046CF" w:rsidRDefault="003511E3" w:rsidP="009A7B77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0"/>
                <w:placeholder>
                  <w:docPart w:val="153ABB7EDCFE4A5091206BBC6E74FF48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  <w:r w:rsidR="009A7B77">
              <w:rPr>
                <w:rStyle w:val="Style10"/>
              </w:rPr>
              <w:t xml:space="preserve"> </w:t>
            </w:r>
          </w:p>
        </w:tc>
        <w:sdt>
          <w:sdtPr>
            <w:rPr>
              <w:rStyle w:val="Style10"/>
            </w:rPr>
            <w:id w:val="17172023"/>
            <w:placeholder>
              <w:docPart w:val="0880839D20C34378ADCDA77D88B0308F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45"/>
            <w:placeholder>
              <w:docPart w:val="C4E10246839C498A89C6720A817088AA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28"/>
              <w:placeholder>
                <w:docPart w:val="C3FF5B72D7D4446A977C31E706CD97CD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7726197"/>
            <w:placeholder>
              <w:docPart w:val="64241BC5398041088B5E46736EE3F988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 xml:space="preserve"> </w:t>
                </w:r>
                <w:sdt>
                  <w:sdtPr>
                    <w:rPr>
                      <w:rStyle w:val="Style10"/>
                    </w:rPr>
                    <w:id w:val="17172649"/>
                    <w:placeholder>
                      <w:docPart w:val="CE6DF309F06F4254ADAD7EB0CDE91A46"/>
                    </w:placeholder>
                  </w:sdtPr>
                  <w:sdtEndPr>
                    <w:rPr>
                      <w:rStyle w:val="Fuentedeprrafopredeter"/>
                      <w:rFonts w:ascii="Times New Roman" w:hAnsi="Times New Roman"/>
                      <w:b/>
                      <w:bCs/>
                      <w:sz w:val="20"/>
                    </w:rPr>
                  </w:sdtEndPr>
                  <w:sdtContent>
                    <w:r>
                      <w:rPr>
                        <w:rStyle w:val="Style10"/>
                      </w:rPr>
                      <w:t>(</w:t>
                    </w:r>
                    <w:proofErr w:type="spellStart"/>
                    <w:r>
                      <w:rPr>
                        <w:rStyle w:val="Style10"/>
                      </w:rPr>
                      <w:t>Indicar</w:t>
                    </w:r>
                    <w:proofErr w:type="spellEnd"/>
                    <w:r>
                      <w:rPr>
                        <w:rStyle w:val="Style10"/>
                      </w:rPr>
                      <w:t xml:space="preserve"> </w:t>
                    </w:r>
                    <w:proofErr w:type="spellStart"/>
                    <w:r>
                      <w:rPr>
                        <w:rStyle w:val="Style10"/>
                      </w:rPr>
                      <w:t>Resultado</w:t>
                    </w:r>
                    <w:proofErr w:type="spellEnd"/>
                    <w:r>
                      <w:rPr>
                        <w:rStyle w:val="Style10"/>
                      </w:rPr>
                      <w:t>)</w:t>
                    </w:r>
                  </w:sdtContent>
                </w:sdt>
                <w:r>
                  <w:rPr>
                    <w:b/>
                    <w:bCs/>
                  </w:rPr>
                  <w:t xml:space="preserve"> 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098"/>
              <w:placeholder>
                <w:docPart w:val="5899A7933DD447C08745FEBEBD828E13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1"/>
                <w:placeholder>
                  <w:docPart w:val="2E55D42A64A7441792723CE2DEA813C1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25"/>
            <w:placeholder>
              <w:docPart w:val="5FA04B412146406D86693A69AC711A6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47"/>
            <w:placeholder>
              <w:docPart w:val="8C5140DA16D24510A09DEE154731B72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36"/>
              <w:placeholder>
                <w:docPart w:val="F8EBA82151E54023B9B065AD6828339C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51"/>
            <w:placeholder>
              <w:docPart w:val="99B8E9CFB176467A9F902C3A265020E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099"/>
              <w:placeholder>
                <w:docPart w:val="31BDDE607EF84F689BE766D3F584A2FF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2"/>
                <w:placeholder>
                  <w:docPart w:val="A70D5D4E081C4D7791E82E6C2A122683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27"/>
            <w:placeholder>
              <w:docPart w:val="5F56DEE7159F429FA65C08BE8ABB3F35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7726189"/>
            <w:placeholder>
              <w:docPart w:val="2B695F9275244BC3A19ACB3E0CD16BD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 xml:space="preserve"> </w:t>
                </w:r>
                <w:sdt>
                  <w:sdtPr>
                    <w:rPr>
                      <w:rStyle w:val="Style10"/>
                    </w:rPr>
                    <w:id w:val="17172050"/>
                    <w:placeholder>
                      <w:docPart w:val="C48B59E2AF2B4FB9BA5A1DCD4A16399A"/>
                    </w:placeholder>
                  </w:sdtPr>
                  <w:sdtEndPr>
                    <w:rPr>
                      <w:rStyle w:val="Fuentedeprrafopredeter"/>
                      <w:rFonts w:ascii="Times New Roman" w:hAnsi="Times New Roman"/>
                      <w:b/>
                      <w:bCs/>
                      <w:sz w:val="20"/>
                    </w:rPr>
                  </w:sdtEndPr>
                  <w:sdtContent>
                    <w:r>
                      <w:rPr>
                        <w:rStyle w:val="Style10"/>
                      </w:rPr>
                      <w:t>(</w:t>
                    </w:r>
                    <w:proofErr w:type="spellStart"/>
                    <w:r>
                      <w:rPr>
                        <w:rStyle w:val="Style10"/>
                      </w:rPr>
                      <w:t>Indicar</w:t>
                    </w:r>
                    <w:proofErr w:type="spellEnd"/>
                    <w:r>
                      <w:rPr>
                        <w:rStyle w:val="Style10"/>
                      </w:rPr>
                      <w:t xml:space="preserve"> breve </w:t>
                    </w:r>
                    <w:proofErr w:type="spellStart"/>
                    <w:r>
                      <w:rPr>
                        <w:rStyle w:val="Style10"/>
                      </w:rPr>
                      <w:t>motivo</w:t>
                    </w:r>
                    <w:proofErr w:type="spellEnd"/>
                    <w:r>
                      <w:rPr>
                        <w:rStyle w:val="Style10"/>
                      </w:rPr>
                      <w:t>)</w:t>
                    </w:r>
                  </w:sdtContent>
                </w:sdt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43"/>
              <w:placeholder>
                <w:docPart w:val="B94EC4B593A54774A8A9B6034C2EAE8D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53"/>
            <w:placeholder>
              <w:docPart w:val="2E7A7D9E7195409A805E30C83ECD193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100"/>
              <w:placeholder>
                <w:docPart w:val="6E808C55FCDA44D8BAFE125303F1D2BF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3"/>
                <w:placeholder>
                  <w:docPart w:val="9F1F6F3D50D448199F401C863B6D90D1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29"/>
            <w:placeholder>
              <w:docPart w:val="EAB322A2C97944CE8ECF865DD05F3D2A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7726190"/>
            <w:placeholder>
              <w:docPart w:val="102B0097E955468981DAE9434FB05328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 xml:space="preserve"> </w:t>
                </w:r>
                <w:sdt>
                  <w:sdtPr>
                    <w:rPr>
                      <w:rStyle w:val="Style10"/>
                    </w:rPr>
                    <w:id w:val="17172053"/>
                    <w:placeholder>
                      <w:docPart w:val="DD1E4E7EB72E42D6B753511CAB051A2C"/>
                    </w:placeholder>
                  </w:sdtPr>
                  <w:sdtEndPr>
                    <w:rPr>
                      <w:rStyle w:val="Fuentedeprrafopredeter"/>
                      <w:rFonts w:ascii="Times New Roman" w:hAnsi="Times New Roman"/>
                      <w:b/>
                      <w:bCs/>
                      <w:sz w:val="20"/>
                    </w:rPr>
                  </w:sdtEndPr>
                  <w:sdtContent>
                    <w:r>
                      <w:rPr>
                        <w:rStyle w:val="Style10"/>
                      </w:rPr>
                      <w:t>(</w:t>
                    </w:r>
                    <w:proofErr w:type="spellStart"/>
                    <w:r>
                      <w:rPr>
                        <w:rStyle w:val="Style10"/>
                      </w:rPr>
                      <w:t>Indicar</w:t>
                    </w:r>
                    <w:proofErr w:type="spellEnd"/>
                    <w:r>
                      <w:rPr>
                        <w:rStyle w:val="Style10"/>
                      </w:rPr>
                      <w:t xml:space="preserve"> breve </w:t>
                    </w:r>
                    <w:proofErr w:type="spellStart"/>
                    <w:r>
                      <w:rPr>
                        <w:rStyle w:val="Style10"/>
                      </w:rPr>
                      <w:t>motivo</w:t>
                    </w:r>
                    <w:proofErr w:type="spellEnd"/>
                    <w:r>
                      <w:rPr>
                        <w:rStyle w:val="Style10"/>
                      </w:rPr>
                      <w:t>)</w:t>
                    </w:r>
                  </w:sdtContent>
                </w:sdt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49"/>
              <w:placeholder>
                <w:docPart w:val="ACD678FB331C4896995FB636C9D274C3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55"/>
            <w:placeholder>
              <w:docPart w:val="41A819A93AB84D90BEF9D51337D573CC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101"/>
              <w:placeholder>
                <w:docPart w:val="63D5D2703D9E4B65B966C336F1157B64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A7B77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4"/>
                <w:placeholder>
                  <w:docPart w:val="F64B9015FB5F45EFB98EC510AC08C25B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31"/>
            <w:placeholder>
              <w:docPart w:val="B5BFC62BFA224A45A4DCB6EBDB4744A1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56"/>
            <w:placeholder>
              <w:docPart w:val="8E0CA3D5389E4D87A9A79B1A3C023E6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54"/>
              <w:placeholder>
                <w:docPart w:val="8AE4BEE33DE2440FA94CB7931CB7D7A4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57"/>
            <w:placeholder>
              <w:docPart w:val="8C174689B2F940489A01F83C4A49E68C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102"/>
              <w:placeholder>
                <w:docPart w:val="DFEE632EE804427787AFF538DEE0E279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5"/>
                <w:placeholder>
                  <w:docPart w:val="3E6FB1D5EC1E481EA630C73966667F8C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33"/>
            <w:placeholder>
              <w:docPart w:val="938C3C2366F44B60A9EC68D9A16F6F2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59"/>
            <w:placeholder>
              <w:docPart w:val="17902B2FDA404DCAB881A6B6D796F88F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58"/>
              <w:placeholder>
                <w:docPart w:val="93883E09013146B983EBC29DB8A2F6C4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7726202"/>
            <w:placeholder>
              <w:docPart w:val="69DC9E4DD2D0454FA5FF7A1189028D3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 xml:space="preserve"> </w:t>
                </w:r>
                <w:sdt>
                  <w:sdtPr>
                    <w:rPr>
                      <w:rStyle w:val="Style10"/>
                    </w:rPr>
                    <w:id w:val="17172659"/>
                    <w:placeholder>
                      <w:docPart w:val="59B6D53B9F6149F3A789FC2F24A707EC"/>
                    </w:placeholder>
                  </w:sdtPr>
                  <w:sdtEndPr>
                    <w:rPr>
                      <w:rStyle w:val="Fuentedeprrafopredeter"/>
                      <w:rFonts w:ascii="Times New Roman" w:hAnsi="Times New Roman"/>
                      <w:b/>
                      <w:bCs/>
                      <w:sz w:val="20"/>
                    </w:rPr>
                  </w:sdtEndPr>
                  <w:sdtContent>
                    <w:r>
                      <w:rPr>
                        <w:rStyle w:val="Style10"/>
                      </w:rPr>
                      <w:t>(</w:t>
                    </w:r>
                    <w:proofErr w:type="spellStart"/>
                    <w:r>
                      <w:rPr>
                        <w:rStyle w:val="Style10"/>
                      </w:rPr>
                      <w:t>Indicar</w:t>
                    </w:r>
                    <w:proofErr w:type="spellEnd"/>
                    <w:r>
                      <w:rPr>
                        <w:rStyle w:val="Style10"/>
                      </w:rPr>
                      <w:t xml:space="preserve"> </w:t>
                    </w:r>
                    <w:proofErr w:type="spellStart"/>
                    <w:r>
                      <w:rPr>
                        <w:rStyle w:val="Style10"/>
                      </w:rPr>
                      <w:t>Resultado</w:t>
                    </w:r>
                    <w:proofErr w:type="spellEnd"/>
                    <w:r>
                      <w:rPr>
                        <w:rStyle w:val="Style10"/>
                      </w:rPr>
                      <w:t>)</w:t>
                    </w:r>
                  </w:sdtContent>
                </w:sdt>
                <w:r>
                  <w:rPr>
                    <w:b/>
                    <w:bCs/>
                  </w:rPr>
                  <w:t xml:space="preserve"> 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103"/>
              <w:placeholder>
                <w:docPart w:val="4FF2BC015F174A18BA798265C6419B55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A7B77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6"/>
                <w:placeholder>
                  <w:docPart w:val="40700D2B5C464856A53B2B640F340ADB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35"/>
            <w:placeholder>
              <w:docPart w:val="96AA15F4DEF84933B557907A243D100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62"/>
            <w:placeholder>
              <w:docPart w:val="55C0912A8D574BBE89C5212D8B1D08F8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61"/>
              <w:placeholder>
                <w:docPart w:val="DF1FA873646F4DECA0A1367625E78635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62"/>
            <w:placeholder>
              <w:docPart w:val="5C9A1ACDE44046A48A3896E047E1099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</w:tbl>
    <w:p w:rsidR="0026335F" w:rsidRPr="00253DBA" w:rsidRDefault="0026335F" w:rsidP="004767CC">
      <w:pPr>
        <w:tabs>
          <w:tab w:val="left" w:pos="6267"/>
        </w:tabs>
        <w:spacing w:after="0"/>
        <w:rPr>
          <w:color w:val="FF0000"/>
        </w:rPr>
      </w:pPr>
    </w:p>
    <w:sectPr w:rsidR="0026335F" w:rsidRPr="00253DBA" w:rsidSect="002B2D69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r>
        <w:tc>
          <w:tcPr>
            <w:tcW w:w="4800" w:type="dxa"/>
            <w:vAlign w:val="bottom"/>
          </w:tcPr>
          <w:p>
            <w:pPr>
              <w:jc w:val="center"/>
            </w:pPr>
            <w:r>
              <w:t>${img_firma}</w:t>
            </w:r>
          </w:p>
        </w:tc>
        <w:tc>
          <w:tcPr>
            <w:tcW w:w="4800" w:type="dxa"/>
            <w:vAlign w:val="bottom"/>
          </w:tcPr>
          <w:p>
            <w:pPr>
              <w:jc w:val="center"/>
            </w:pPr>
            <w:r>
              <w:t>${img_sello}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6C4" w:rsidRDefault="00A636C4" w:rsidP="001007E7">
      <w:pPr>
        <w:spacing w:after="0" w:line="240" w:lineRule="auto"/>
      </w:pPr>
      <w:r>
        <w:separator/>
      </w:r>
    </w:p>
  </w:endnote>
  <w:endnote w:type="continuationSeparator" w:id="0">
    <w:p w:rsidR="00A636C4" w:rsidRDefault="00A636C4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3511E3">
    <w:pPr>
      <w:pStyle w:val="Piedepgina"/>
    </w:pPr>
    <w:r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89pt;margin-top:-9.6pt;width:121.35pt;height:24.15pt;z-index:251663360;mso-height-percent:200;mso-height-percent:200;mso-width-relative:margin;mso-height-relative:margin" filled="f" stroked="f">
          <v:textbox style="mso-fit-shape-to-text:t" inset="0,0,0,0">
            <w:txbxContent>
              <w:p w:rsidR="00B97B51" w:rsidRPr="00157600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157600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Default="00B97B51" w:rsidP="00157600">
                <w:pPr>
                  <w:spacing w:after="0" w:line="240" w:lineRule="auto"/>
                  <w:rPr>
                    <w:sz w:val="14"/>
                  </w:rPr>
                </w:pPr>
                <w:r w:rsidRPr="00157600">
                  <w:rPr>
                    <w:sz w:val="14"/>
                  </w:rPr>
                  <w:t>Original 1 - Expediente de Compras</w:t>
                </w:r>
              </w:p>
              <w:p w:rsidR="0083342F" w:rsidRPr="00157600" w:rsidRDefault="0083342F" w:rsidP="00157600">
                <w:pPr>
                  <w:spacing w:after="0" w:line="240" w:lineRule="auto"/>
                  <w:rPr>
                    <w:sz w:val="14"/>
                  </w:rPr>
                </w:pPr>
                <w:r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1"/>
                    </w:rPr>
                    <w:id w:val="5028096"/>
                  </w:sdtPr>
                  <w:sdtEndPr>
                    <w:rPr>
                      <w:rStyle w:val="Style11"/>
                    </w:rPr>
                  </w:sdtEndPr>
                  <w:sdtContent>
                    <w:r w:rsidRPr="00F4086F">
                      <w:rPr>
                        <w:rStyle w:val="Style11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  <w:r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.5pt;margin-top:1.65pt;width:45.5pt;height:13.85pt;z-index:251660288;mso-width-relative:margin;mso-height-relative:margin" filled="f" stroked="f">
          <v:textbox inset="0,0,0,0">
            <w:txbxContent>
              <w:p w:rsidR="00B97B51" w:rsidRPr="0083342F" w:rsidRDefault="00B97B51">
                <w:pPr>
                  <w:rPr>
                    <w:sz w:val="14"/>
                    <w:szCs w:val="14"/>
                    <w:lang w:val="en-US"/>
                  </w:rPr>
                </w:pPr>
                <w:r w:rsidRPr="0083342F">
                  <w:rPr>
                    <w:sz w:val="14"/>
                    <w:szCs w:val="14"/>
                  </w:rPr>
                  <w:t>/</w:t>
                </w:r>
                <w:r w:rsidR="004E32C2">
                  <w:rPr>
                    <w:sz w:val="14"/>
                    <w:szCs w:val="14"/>
                    <w:lang w:val="es-DO"/>
                  </w:rPr>
                  <w:t>UR.10</w:t>
                </w:r>
                <w:r w:rsidRPr="0083342F">
                  <w:rPr>
                    <w:sz w:val="14"/>
                    <w:szCs w:val="14"/>
                    <w:lang w:val="es-DO"/>
                  </w:rPr>
                  <w:t>.201</w:t>
                </w:r>
                <w:r w:rsidR="004E32C2">
                  <w:rPr>
                    <w:sz w:val="14"/>
                    <w:szCs w:val="14"/>
                    <w:lang w:val="es-DO"/>
                  </w:rPr>
                  <w:t>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B97B51" w:rsidRDefault="00810515" w:rsidP="00B97B51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7916141</wp:posOffset>
          </wp:positionH>
          <wp:positionV relativeFrom="paragraph">
            <wp:posOffset>-3967</wp:posOffset>
          </wp:positionV>
          <wp:extent cx="859724" cy="237507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97B51"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6C4" w:rsidRDefault="00A636C4" w:rsidP="001007E7">
      <w:pPr>
        <w:spacing w:after="0" w:line="240" w:lineRule="auto"/>
      </w:pPr>
      <w:r>
        <w:separator/>
      </w:r>
    </w:p>
  </w:footnote>
  <w:footnote w:type="continuationSeparator" w:id="0">
    <w:p w:rsidR="00A636C4" w:rsidRDefault="00A636C4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6u1y7nmLFxF8Ezn/An61WqN17gU=" w:salt="gFBKvCg/icdMbTcSHTfH+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67062"/>
    <w:rsid w:val="00034DD9"/>
    <w:rsid w:val="001007E7"/>
    <w:rsid w:val="001020C0"/>
    <w:rsid w:val="00103C33"/>
    <w:rsid w:val="00123B8D"/>
    <w:rsid w:val="00157600"/>
    <w:rsid w:val="00170EC5"/>
    <w:rsid w:val="00194FF2"/>
    <w:rsid w:val="001D618C"/>
    <w:rsid w:val="001F73A7"/>
    <w:rsid w:val="00253DBA"/>
    <w:rsid w:val="0026335F"/>
    <w:rsid w:val="002860A4"/>
    <w:rsid w:val="002971F5"/>
    <w:rsid w:val="002B2D69"/>
    <w:rsid w:val="002E1412"/>
    <w:rsid w:val="00314023"/>
    <w:rsid w:val="0031441A"/>
    <w:rsid w:val="003511E3"/>
    <w:rsid w:val="003B38E0"/>
    <w:rsid w:val="0042490F"/>
    <w:rsid w:val="00466B9C"/>
    <w:rsid w:val="004760FE"/>
    <w:rsid w:val="004767CC"/>
    <w:rsid w:val="004C4743"/>
    <w:rsid w:val="004D2847"/>
    <w:rsid w:val="004E32C2"/>
    <w:rsid w:val="00513A3A"/>
    <w:rsid w:val="0053034D"/>
    <w:rsid w:val="00535962"/>
    <w:rsid w:val="005B442B"/>
    <w:rsid w:val="00611A07"/>
    <w:rsid w:val="0062592A"/>
    <w:rsid w:val="006506D0"/>
    <w:rsid w:val="00651E48"/>
    <w:rsid w:val="006709BC"/>
    <w:rsid w:val="007139D7"/>
    <w:rsid w:val="00780880"/>
    <w:rsid w:val="007A1D80"/>
    <w:rsid w:val="007B6F6F"/>
    <w:rsid w:val="007C24E6"/>
    <w:rsid w:val="00804620"/>
    <w:rsid w:val="00810515"/>
    <w:rsid w:val="0083342F"/>
    <w:rsid w:val="008B3AE5"/>
    <w:rsid w:val="009046CF"/>
    <w:rsid w:val="00942A1A"/>
    <w:rsid w:val="00977D01"/>
    <w:rsid w:val="009A2AEC"/>
    <w:rsid w:val="009A7B77"/>
    <w:rsid w:val="00A16099"/>
    <w:rsid w:val="00A27D44"/>
    <w:rsid w:val="00A50A20"/>
    <w:rsid w:val="00A636C4"/>
    <w:rsid w:val="00A640BD"/>
    <w:rsid w:val="00AB4966"/>
    <w:rsid w:val="00AD7919"/>
    <w:rsid w:val="00AF0D2F"/>
    <w:rsid w:val="00B420BA"/>
    <w:rsid w:val="00B62EEF"/>
    <w:rsid w:val="00B67062"/>
    <w:rsid w:val="00B97B51"/>
    <w:rsid w:val="00BC1D0C"/>
    <w:rsid w:val="00BC61BD"/>
    <w:rsid w:val="00BE4FB0"/>
    <w:rsid w:val="00BF195C"/>
    <w:rsid w:val="00C0576E"/>
    <w:rsid w:val="00C66D08"/>
    <w:rsid w:val="00CA4661"/>
    <w:rsid w:val="00CE67A3"/>
    <w:rsid w:val="00D24FA7"/>
    <w:rsid w:val="00D64696"/>
    <w:rsid w:val="00D90D49"/>
    <w:rsid w:val="00DC5D96"/>
    <w:rsid w:val="00DD4F3E"/>
    <w:rsid w:val="00E13E55"/>
    <w:rsid w:val="00E9546D"/>
    <w:rsid w:val="00EA7406"/>
    <w:rsid w:val="00EC2A76"/>
    <w:rsid w:val="00F116C5"/>
    <w:rsid w:val="00F225BF"/>
    <w:rsid w:val="00F25B99"/>
    <w:rsid w:val="00F4086F"/>
    <w:rsid w:val="00F53753"/>
    <w:rsid w:val="00F7167E"/>
    <w:rsid w:val="00F7443C"/>
    <w:rsid w:val="00F95C0D"/>
    <w:rsid w:val="00FA5488"/>
    <w:rsid w:val="00FC280C"/>
    <w:rsid w:val="00FC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5C380783-1C59-4055-890D-485DAAC3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table" w:styleId="Tablaconcuadrcula">
    <w:name w:val="Table Grid"/>
    <w:basedOn w:val="Tablanormal"/>
    <w:rsid w:val="009046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5">
    <w:name w:val="Style15"/>
    <w:basedOn w:val="Fuentedeprrafopredeter"/>
    <w:uiPriority w:val="1"/>
    <w:rsid w:val="002B2D69"/>
    <w:rPr>
      <w:rFonts w:ascii="Arial" w:hAnsi="Arial"/>
      <w:color w:val="aut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DOCUMENTOS%20EST&#193;NDAR%20MODELO%20DE%20GESTI&#211;N\SNCC.F.046%20-%20Registro%20de%20Impugnacion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233F2EE3E444F82B09EA1174F60A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94BC1-1393-4BD6-AEDF-2536ADBCF9EC}"/>
      </w:docPartPr>
      <w:docPartBody>
        <w:p w:rsidR="00B516C4" w:rsidRDefault="00DC5A64">
          <w:pPr>
            <w:pStyle w:val="8233F2EE3E444F82B09EA1174F60A032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444C422EC31C46B88E5FEFEE1A4B6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36EEF-C51F-4156-A9D3-B9DDEEA02BE2}"/>
      </w:docPartPr>
      <w:docPartBody>
        <w:p w:rsidR="00B516C4" w:rsidRDefault="00DC5A64">
          <w:pPr>
            <w:pStyle w:val="444C422EC31C46B88E5FEFEE1A4B6562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E307E20CE1A5491ABE845B6D93B6E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B2B5C-131E-4BB4-A5E1-687108FBA43A}"/>
      </w:docPartPr>
      <w:docPartBody>
        <w:p w:rsidR="00B516C4" w:rsidRDefault="00DC5A64">
          <w:pPr>
            <w:pStyle w:val="E307E20CE1A5491ABE845B6D93B6EE7E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36CD316075BC4C6DACB80462DA1EA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CBF8F-7F87-4684-93DE-CA037F563BB6}"/>
      </w:docPartPr>
      <w:docPartBody>
        <w:p w:rsidR="00B516C4" w:rsidRDefault="00DC5A64">
          <w:pPr>
            <w:pStyle w:val="36CD316075BC4C6DACB80462DA1EA696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E3E37F8FD0B140FEA551AF8CFAA34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04392-28B1-4252-8F7C-010DB03D0FB8}"/>
      </w:docPartPr>
      <w:docPartBody>
        <w:p w:rsidR="00B516C4" w:rsidRDefault="00DC5A64">
          <w:pPr>
            <w:pStyle w:val="E3E37F8FD0B140FEA551AF8CFAA34BAA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E5880E7D4A8542B893C1095985EA4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7F461-2AF7-4B27-BF4F-701238C42933}"/>
      </w:docPartPr>
      <w:docPartBody>
        <w:p w:rsidR="00B516C4" w:rsidRDefault="00DC5A64">
          <w:pPr>
            <w:pStyle w:val="E5880E7D4A8542B893C1095985EA4184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5C6779CC0E594F6984D2CB1B783EE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DF041-1C08-4FE5-AEF7-A3B926CA6F24}"/>
      </w:docPartPr>
      <w:docPartBody>
        <w:p w:rsidR="00B516C4" w:rsidRDefault="00DC5A64">
          <w:pPr>
            <w:pStyle w:val="5C6779CC0E594F6984D2CB1B783EE33E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512D73830A644BAA9DBE99D9ECCBA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58408-7485-4346-905A-97F10EA07083}"/>
      </w:docPartPr>
      <w:docPartBody>
        <w:p w:rsidR="00B516C4" w:rsidRDefault="00DC5A64">
          <w:pPr>
            <w:pStyle w:val="512D73830A644BAA9DBE99D9ECCBACB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99A41C4D636C446B897F03538023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36713-E6B6-4AC4-BEAE-202410F3BC1A}"/>
      </w:docPartPr>
      <w:docPartBody>
        <w:p w:rsidR="00B516C4" w:rsidRDefault="00DC5A64">
          <w:pPr>
            <w:pStyle w:val="99A41C4D636C446B897F0353802317FE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BC4CB71286444EC87DFEA32C2820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ECA53-91F7-43C8-A20D-63904F7E8C44}"/>
      </w:docPartPr>
      <w:docPartBody>
        <w:p w:rsidR="00B516C4" w:rsidRDefault="00DC5A64">
          <w:pPr>
            <w:pStyle w:val="CBC4CB71286444EC87DFEA32C282045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F9E9A6258264498C80C113F9FF6E6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E9F8D-7C82-45CB-AC73-E3C1692007ED}"/>
      </w:docPartPr>
      <w:docPartBody>
        <w:p w:rsidR="00B516C4" w:rsidRDefault="00DC5A64">
          <w:pPr>
            <w:pStyle w:val="F9E9A6258264498C80C113F9FF6E6C38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60A232B607DF499089AFCE7452DC9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22257-478C-4B4C-BE41-B233505A4776}"/>
      </w:docPartPr>
      <w:docPartBody>
        <w:p w:rsidR="00B516C4" w:rsidRDefault="00DC5A64">
          <w:pPr>
            <w:pStyle w:val="60A232B607DF499089AFCE7452DC9F5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4310DEA11DA14CD7BDD9742E18828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11166-F358-4CF4-9920-0C2E29E89EDF}"/>
      </w:docPartPr>
      <w:docPartBody>
        <w:p w:rsidR="00B516C4" w:rsidRDefault="00DC5A64">
          <w:pPr>
            <w:pStyle w:val="4310DEA11DA14CD7BDD9742E18828A11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153ABB7EDCFE4A5091206BBC6E74FF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4E8E8-37BC-4E9C-82BE-A9C3CEBB91D6}"/>
      </w:docPartPr>
      <w:docPartBody>
        <w:p w:rsidR="00B516C4" w:rsidRDefault="00DC5A64">
          <w:pPr>
            <w:pStyle w:val="153ABB7EDCFE4A5091206BBC6E74FF48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0880839D20C34378ADCDA77D88B03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D8A88-DFD4-4144-A450-714DB7B3AEEE}"/>
      </w:docPartPr>
      <w:docPartBody>
        <w:p w:rsidR="00B516C4" w:rsidRDefault="00DC5A64">
          <w:pPr>
            <w:pStyle w:val="0880839D20C34378ADCDA77D88B0308F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4E10246839C498A89C6720A81708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90D9A-58C9-419B-A6B3-0EB4FA883707}"/>
      </w:docPartPr>
      <w:docPartBody>
        <w:p w:rsidR="00B516C4" w:rsidRDefault="00DC5A64">
          <w:pPr>
            <w:pStyle w:val="C4E10246839C498A89C6720A817088AA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3FF5B72D7D4446A977C31E706CD9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784AA-6B52-488A-9CBC-C5D4B2A1B501}"/>
      </w:docPartPr>
      <w:docPartBody>
        <w:p w:rsidR="00B516C4" w:rsidRDefault="00DC5A64">
          <w:pPr>
            <w:pStyle w:val="C3FF5B72D7D4446A977C31E706CD97CD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64241BC5398041088B5E46736EE3F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A0751-9D88-4FBE-A8EF-F5CA3CC11B4F}"/>
      </w:docPartPr>
      <w:docPartBody>
        <w:p w:rsidR="00B516C4" w:rsidRDefault="00DC5A64">
          <w:pPr>
            <w:pStyle w:val="64241BC5398041088B5E46736EE3F988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E6DF309F06F4254ADAD7EB0CDE91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90409-BD14-4C03-A36B-A4C6DFAED136}"/>
      </w:docPartPr>
      <w:docPartBody>
        <w:p w:rsidR="00B516C4" w:rsidRDefault="00DC5A64">
          <w:pPr>
            <w:pStyle w:val="CE6DF309F06F4254ADAD7EB0CDE91A46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5899A7933DD447C08745FEBEBD828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43204-1C41-43B6-983E-772BEA692A39}"/>
      </w:docPartPr>
      <w:docPartBody>
        <w:p w:rsidR="00B516C4" w:rsidRDefault="00DC5A64">
          <w:pPr>
            <w:pStyle w:val="5899A7933DD447C08745FEBEBD828E13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2E55D42A64A7441792723CE2DEA81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C6236-0295-4392-954F-B621683FC457}"/>
      </w:docPartPr>
      <w:docPartBody>
        <w:p w:rsidR="00B516C4" w:rsidRDefault="00DC5A64">
          <w:pPr>
            <w:pStyle w:val="2E55D42A64A7441792723CE2DEA813C1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5FA04B412146406D86693A69AC711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4FF4F-4547-4B05-AC4E-BC83E80CA975}"/>
      </w:docPartPr>
      <w:docPartBody>
        <w:p w:rsidR="00B516C4" w:rsidRDefault="00DC5A64">
          <w:pPr>
            <w:pStyle w:val="5FA04B412146406D86693A69AC711A64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8C5140DA16D24510A09DEE154731B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03558-9D16-4775-8892-D8E837363539}"/>
      </w:docPartPr>
      <w:docPartBody>
        <w:p w:rsidR="00B516C4" w:rsidRDefault="00DC5A64">
          <w:pPr>
            <w:pStyle w:val="8C5140DA16D24510A09DEE154731B72D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F8EBA82151E54023B9B065AD68283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46943-C066-4BD3-82F4-130356AD7C59}"/>
      </w:docPartPr>
      <w:docPartBody>
        <w:p w:rsidR="00B516C4" w:rsidRDefault="00DC5A64">
          <w:pPr>
            <w:pStyle w:val="F8EBA82151E54023B9B065AD6828339C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99B8E9CFB176467A9F902C3A26502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8C479-FC63-4B11-9600-FE394519F91E}"/>
      </w:docPartPr>
      <w:docPartBody>
        <w:p w:rsidR="00B516C4" w:rsidRDefault="00DC5A64">
          <w:pPr>
            <w:pStyle w:val="99B8E9CFB176467A9F902C3A265020ED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31BDDE607EF84F689BE766D3F584A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F91CB-C1DA-4369-BC3F-5A868D6A0CDC}"/>
      </w:docPartPr>
      <w:docPartBody>
        <w:p w:rsidR="00B516C4" w:rsidRDefault="00DC5A64">
          <w:pPr>
            <w:pStyle w:val="31BDDE607EF84F689BE766D3F584A2FF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A70D5D4E081C4D7791E82E6C2A122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37854-7EA3-447A-AABD-F0BCC56902E5}"/>
      </w:docPartPr>
      <w:docPartBody>
        <w:p w:rsidR="00B516C4" w:rsidRDefault="00DC5A64">
          <w:pPr>
            <w:pStyle w:val="A70D5D4E081C4D7791E82E6C2A122683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5F56DEE7159F429FA65C08BE8ABB3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D409E-E49E-4A1E-851A-B8D0D77BAD8B}"/>
      </w:docPartPr>
      <w:docPartBody>
        <w:p w:rsidR="00B516C4" w:rsidRDefault="00DC5A64">
          <w:pPr>
            <w:pStyle w:val="5F56DEE7159F429FA65C08BE8ABB3F35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2B695F9275244BC3A19ACB3E0CD16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156DA-51D0-409E-8697-C4FB24E180E1}"/>
      </w:docPartPr>
      <w:docPartBody>
        <w:p w:rsidR="00B516C4" w:rsidRDefault="00DC5A64">
          <w:pPr>
            <w:pStyle w:val="2B695F9275244BC3A19ACB3E0CD16BD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48B59E2AF2B4FB9BA5A1DCD4A1639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FEF40-CB2F-476F-BA46-3118533A02CB}"/>
      </w:docPartPr>
      <w:docPartBody>
        <w:p w:rsidR="00B516C4" w:rsidRDefault="00DC5A64">
          <w:pPr>
            <w:pStyle w:val="C48B59E2AF2B4FB9BA5A1DCD4A16399A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B94EC4B593A54774A8A9B6034C2EA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AE6D9-BE7A-47D5-9FE2-093B52CB9344}"/>
      </w:docPartPr>
      <w:docPartBody>
        <w:p w:rsidR="00B516C4" w:rsidRDefault="00DC5A64">
          <w:pPr>
            <w:pStyle w:val="B94EC4B593A54774A8A9B6034C2EAE8D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2E7A7D9E7195409A805E30C83ECD1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CD927-F155-46E5-8D45-7F91A7D35B82}"/>
      </w:docPartPr>
      <w:docPartBody>
        <w:p w:rsidR="00B516C4" w:rsidRDefault="00DC5A64">
          <w:pPr>
            <w:pStyle w:val="2E7A7D9E7195409A805E30C83ECD193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6E808C55FCDA44D8BAFE125303F1D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26478-45C6-4A2E-935E-6BE70AA33464}"/>
      </w:docPartPr>
      <w:docPartBody>
        <w:p w:rsidR="00B516C4" w:rsidRDefault="00DC5A64">
          <w:pPr>
            <w:pStyle w:val="6E808C55FCDA44D8BAFE125303F1D2BF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9F1F6F3D50D448199F401C863B6D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CDEB4-9EA7-4F3C-ADEB-5BBA076A038E}"/>
      </w:docPartPr>
      <w:docPartBody>
        <w:p w:rsidR="00B516C4" w:rsidRDefault="00DC5A64">
          <w:pPr>
            <w:pStyle w:val="9F1F6F3D50D448199F401C863B6D90D1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EAB322A2C97944CE8ECF865DD05F3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04878-CA92-48CE-B55C-34D522DE7CF9}"/>
      </w:docPartPr>
      <w:docPartBody>
        <w:p w:rsidR="00B516C4" w:rsidRDefault="00DC5A64">
          <w:pPr>
            <w:pStyle w:val="EAB322A2C97944CE8ECF865DD05F3D2A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102B0097E955468981DAE9434FB05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C96F8-9A57-479C-A877-27A2D9315FE7}"/>
      </w:docPartPr>
      <w:docPartBody>
        <w:p w:rsidR="00B516C4" w:rsidRDefault="00DC5A64">
          <w:pPr>
            <w:pStyle w:val="102B0097E955468981DAE9434FB05328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DD1E4E7EB72E42D6B753511CAB051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FBFB7-D0D2-4320-AD39-0F413E12DC71}"/>
      </w:docPartPr>
      <w:docPartBody>
        <w:p w:rsidR="00B516C4" w:rsidRDefault="00DC5A64">
          <w:pPr>
            <w:pStyle w:val="DD1E4E7EB72E42D6B753511CAB051A2C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ACD678FB331C4896995FB636C9D27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E69BD-6CBD-42A4-BB60-B4B3E71BBD5B}"/>
      </w:docPartPr>
      <w:docPartBody>
        <w:p w:rsidR="00B516C4" w:rsidRDefault="00DC5A64">
          <w:pPr>
            <w:pStyle w:val="ACD678FB331C4896995FB636C9D274C3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41A819A93AB84D90BEF9D51337D57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1978B-97B5-4652-9857-5DB5653FEDD3}"/>
      </w:docPartPr>
      <w:docPartBody>
        <w:p w:rsidR="00B516C4" w:rsidRDefault="00DC5A64">
          <w:pPr>
            <w:pStyle w:val="41A819A93AB84D90BEF9D51337D573CC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63D5D2703D9E4B65B966C336F1157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B193F-4CFF-4EA3-A488-34E9C2C7D568}"/>
      </w:docPartPr>
      <w:docPartBody>
        <w:p w:rsidR="00B516C4" w:rsidRDefault="00DC5A64">
          <w:pPr>
            <w:pStyle w:val="63D5D2703D9E4B65B966C336F1157B64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F64B9015FB5F45EFB98EC510AC08C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85BFB-A12A-4001-AADA-F14061EF2AF1}"/>
      </w:docPartPr>
      <w:docPartBody>
        <w:p w:rsidR="00B516C4" w:rsidRDefault="00DC5A64">
          <w:pPr>
            <w:pStyle w:val="F64B9015FB5F45EFB98EC510AC08C25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B5BFC62BFA224A45A4DCB6EBDB474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2C085-DB15-4F76-8A62-3EB4D614C41B}"/>
      </w:docPartPr>
      <w:docPartBody>
        <w:p w:rsidR="00B516C4" w:rsidRDefault="00DC5A64">
          <w:pPr>
            <w:pStyle w:val="B5BFC62BFA224A45A4DCB6EBDB4744A1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8E0CA3D5389E4D87A9A79B1A3C023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A8704-5C07-48A1-9D99-6D16CEE2A4D2}"/>
      </w:docPartPr>
      <w:docPartBody>
        <w:p w:rsidR="00B516C4" w:rsidRDefault="00DC5A64">
          <w:pPr>
            <w:pStyle w:val="8E0CA3D5389E4D87A9A79B1A3C023E66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8AE4BEE33DE2440FA94CB7931CB7D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8DC8A-C203-4CD7-8904-51D59DA82D90}"/>
      </w:docPartPr>
      <w:docPartBody>
        <w:p w:rsidR="00B516C4" w:rsidRDefault="00DC5A64">
          <w:pPr>
            <w:pStyle w:val="8AE4BEE33DE2440FA94CB7931CB7D7A4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8C174689B2F940489A01F83C4A49E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D7D9B-32CD-4D6D-B877-F93BF50BD120}"/>
      </w:docPartPr>
      <w:docPartBody>
        <w:p w:rsidR="00B516C4" w:rsidRDefault="00DC5A64">
          <w:pPr>
            <w:pStyle w:val="8C174689B2F940489A01F83C4A49E68C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DFEE632EE804427787AFF538DEE0E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339FA-82D4-45CC-A1E9-39D8C3D55007}"/>
      </w:docPartPr>
      <w:docPartBody>
        <w:p w:rsidR="00B516C4" w:rsidRDefault="00DC5A64">
          <w:pPr>
            <w:pStyle w:val="DFEE632EE804427787AFF538DEE0E279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3E6FB1D5EC1E481EA630C73966667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19EED-5632-461C-A5A7-19B1E028C89E}"/>
      </w:docPartPr>
      <w:docPartBody>
        <w:p w:rsidR="00B516C4" w:rsidRDefault="00DC5A64">
          <w:pPr>
            <w:pStyle w:val="3E6FB1D5EC1E481EA630C73966667F8C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938C3C2366F44B60A9EC68D9A16F6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AFFAF-177E-4695-8CBD-FF2C23E515ED}"/>
      </w:docPartPr>
      <w:docPartBody>
        <w:p w:rsidR="00B516C4" w:rsidRDefault="00DC5A64">
          <w:pPr>
            <w:pStyle w:val="938C3C2366F44B60A9EC68D9A16F6F2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17902B2FDA404DCAB881A6B6D796F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F5C6D-323F-478A-BED4-59BDFD993E05}"/>
      </w:docPartPr>
      <w:docPartBody>
        <w:p w:rsidR="00B516C4" w:rsidRDefault="00DC5A64">
          <w:pPr>
            <w:pStyle w:val="17902B2FDA404DCAB881A6B6D796F88F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93883E09013146B983EBC29DB8A2F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15713-7DBD-4F46-83AF-33F31C9704F8}"/>
      </w:docPartPr>
      <w:docPartBody>
        <w:p w:rsidR="00B516C4" w:rsidRDefault="00DC5A64">
          <w:pPr>
            <w:pStyle w:val="93883E09013146B983EBC29DB8A2F6C4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69DC9E4DD2D0454FA5FF7A1189028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BC667-2A7D-4695-AA68-6F57439439E7}"/>
      </w:docPartPr>
      <w:docPartBody>
        <w:p w:rsidR="00B516C4" w:rsidRDefault="00DC5A64">
          <w:pPr>
            <w:pStyle w:val="69DC9E4DD2D0454FA5FF7A1189028D39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59B6D53B9F6149F3A789FC2F24A7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C9D00-FB41-4F61-ABA8-776DC06C268C}"/>
      </w:docPartPr>
      <w:docPartBody>
        <w:p w:rsidR="00B516C4" w:rsidRDefault="00DC5A64">
          <w:pPr>
            <w:pStyle w:val="59B6D53B9F6149F3A789FC2F24A707EC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4FF2BC015F174A18BA798265C6419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C3BFD-FC68-4104-9A05-8DB145AB342B}"/>
      </w:docPartPr>
      <w:docPartBody>
        <w:p w:rsidR="00B516C4" w:rsidRDefault="00DC5A64">
          <w:pPr>
            <w:pStyle w:val="4FF2BC015F174A18BA798265C6419B55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40700D2B5C464856A53B2B640F340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FCA04-B469-4B9C-9BEA-0858F587743F}"/>
      </w:docPartPr>
      <w:docPartBody>
        <w:p w:rsidR="00B516C4" w:rsidRDefault="00DC5A64">
          <w:pPr>
            <w:pStyle w:val="40700D2B5C464856A53B2B640F340AD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96AA15F4DEF84933B557907A243D1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A7B08-7A79-4CF0-AC3F-09317A943D15}"/>
      </w:docPartPr>
      <w:docPartBody>
        <w:p w:rsidR="00B516C4" w:rsidRDefault="00DC5A64">
          <w:pPr>
            <w:pStyle w:val="96AA15F4DEF84933B557907A243D100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55C0912A8D574BBE89C5212D8B1D0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33E66-86F0-4F9D-B718-EC0D97FBCB87}"/>
      </w:docPartPr>
      <w:docPartBody>
        <w:p w:rsidR="00B516C4" w:rsidRDefault="00DC5A64">
          <w:pPr>
            <w:pStyle w:val="55C0912A8D574BBE89C5212D8B1D08F8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DF1FA873646F4DECA0A1367625E78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F766E-8C80-4B1E-B2CC-EA3F7A4EB3F1}"/>
      </w:docPartPr>
      <w:docPartBody>
        <w:p w:rsidR="00B516C4" w:rsidRDefault="00DC5A64">
          <w:pPr>
            <w:pStyle w:val="DF1FA873646F4DECA0A1367625E78635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5C9A1ACDE44046A48A3896E047E10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FC359-3967-4A4E-826C-48E3376A4EBB}"/>
      </w:docPartPr>
      <w:docPartBody>
        <w:p w:rsidR="00B516C4" w:rsidRDefault="00DC5A64">
          <w:pPr>
            <w:pStyle w:val="5C9A1ACDE44046A48A3896E047E10990"/>
          </w:pPr>
          <w:r w:rsidRPr="00D16732">
            <w:rPr>
              <w:rStyle w:val="Textodelmarcadordeposicin"/>
            </w:rPr>
            <w:t>${proceso_codigo}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C5A64"/>
    <w:rsid w:val="00B516C4"/>
    <w:rsid w:val="00DC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16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516C4"/>
    <w:rPr>
      <w:color w:val="808080"/>
    </w:rPr>
  </w:style>
  <w:style w:type="paragraph" w:customStyle="1" w:styleId="8233F2EE3E444F82B09EA1174F60A032">
    <w:name w:val="8233F2EE3E444F82B09EA1174F60A032"/>
    <w:rsid w:val="00B516C4"/>
  </w:style>
  <w:style w:type="paragraph" w:customStyle="1" w:styleId="444C422EC31C46B88E5FEFEE1A4B6562">
    <w:name w:val="444C422EC31C46B88E5FEFEE1A4B6562"/>
    <w:rsid w:val="00B516C4"/>
  </w:style>
  <w:style w:type="paragraph" w:customStyle="1" w:styleId="E307E20CE1A5491ABE845B6D93B6EE7E">
    <w:name w:val="E307E20CE1A5491ABE845B6D93B6EE7E"/>
    <w:rsid w:val="00B516C4"/>
  </w:style>
  <w:style w:type="paragraph" w:customStyle="1" w:styleId="36CD316075BC4C6DACB80462DA1EA696">
    <w:name w:val="36CD316075BC4C6DACB80462DA1EA696"/>
    <w:rsid w:val="00B516C4"/>
  </w:style>
  <w:style w:type="paragraph" w:customStyle="1" w:styleId="E3E37F8FD0B140FEA551AF8CFAA34BAA">
    <w:name w:val="E3E37F8FD0B140FEA551AF8CFAA34BAA"/>
    <w:rsid w:val="00B516C4"/>
  </w:style>
  <w:style w:type="paragraph" w:customStyle="1" w:styleId="E5880E7D4A8542B893C1095985EA4184">
    <w:name w:val="E5880E7D4A8542B893C1095985EA4184"/>
    <w:rsid w:val="00B516C4"/>
  </w:style>
  <w:style w:type="paragraph" w:customStyle="1" w:styleId="5C6779CC0E594F6984D2CB1B783EE33E">
    <w:name w:val="5C6779CC0E594F6984D2CB1B783EE33E"/>
    <w:rsid w:val="00B516C4"/>
  </w:style>
  <w:style w:type="paragraph" w:customStyle="1" w:styleId="512D73830A644BAA9DBE99D9ECCBACBB">
    <w:name w:val="512D73830A644BAA9DBE99D9ECCBACBB"/>
    <w:rsid w:val="00B516C4"/>
  </w:style>
  <w:style w:type="paragraph" w:customStyle="1" w:styleId="99A41C4D636C446B897F0353802317FE">
    <w:name w:val="99A41C4D636C446B897F0353802317FE"/>
    <w:rsid w:val="00B516C4"/>
  </w:style>
  <w:style w:type="paragraph" w:customStyle="1" w:styleId="CBC4CB71286444EC87DFEA32C282045B">
    <w:name w:val="CBC4CB71286444EC87DFEA32C282045B"/>
    <w:rsid w:val="00B516C4"/>
  </w:style>
  <w:style w:type="paragraph" w:customStyle="1" w:styleId="F9E9A6258264498C80C113F9FF6E6C38">
    <w:name w:val="F9E9A6258264498C80C113F9FF6E6C38"/>
    <w:rsid w:val="00B516C4"/>
  </w:style>
  <w:style w:type="paragraph" w:customStyle="1" w:styleId="60A232B607DF499089AFCE7452DC9F5B">
    <w:name w:val="60A232B607DF499089AFCE7452DC9F5B"/>
    <w:rsid w:val="00B516C4"/>
  </w:style>
  <w:style w:type="paragraph" w:customStyle="1" w:styleId="4310DEA11DA14CD7BDD9742E18828A11">
    <w:name w:val="4310DEA11DA14CD7BDD9742E18828A11"/>
    <w:rsid w:val="00B516C4"/>
  </w:style>
  <w:style w:type="paragraph" w:customStyle="1" w:styleId="153ABB7EDCFE4A5091206BBC6E74FF48">
    <w:name w:val="153ABB7EDCFE4A5091206BBC6E74FF48"/>
    <w:rsid w:val="00B516C4"/>
  </w:style>
  <w:style w:type="paragraph" w:customStyle="1" w:styleId="0880839D20C34378ADCDA77D88B0308F">
    <w:name w:val="0880839D20C34378ADCDA77D88B0308F"/>
    <w:rsid w:val="00B516C4"/>
  </w:style>
  <w:style w:type="paragraph" w:customStyle="1" w:styleId="C4E10246839C498A89C6720A817088AA">
    <w:name w:val="C4E10246839C498A89C6720A817088AA"/>
    <w:rsid w:val="00B516C4"/>
  </w:style>
  <w:style w:type="paragraph" w:customStyle="1" w:styleId="C3FF5B72D7D4446A977C31E706CD97CD">
    <w:name w:val="C3FF5B72D7D4446A977C31E706CD97CD"/>
    <w:rsid w:val="00B516C4"/>
  </w:style>
  <w:style w:type="paragraph" w:customStyle="1" w:styleId="64241BC5398041088B5E46736EE3F988">
    <w:name w:val="64241BC5398041088B5E46736EE3F988"/>
    <w:rsid w:val="00B516C4"/>
  </w:style>
  <w:style w:type="paragraph" w:customStyle="1" w:styleId="CE6DF309F06F4254ADAD7EB0CDE91A46">
    <w:name w:val="CE6DF309F06F4254ADAD7EB0CDE91A46"/>
    <w:rsid w:val="00B516C4"/>
  </w:style>
  <w:style w:type="paragraph" w:customStyle="1" w:styleId="5899A7933DD447C08745FEBEBD828E13">
    <w:name w:val="5899A7933DD447C08745FEBEBD828E13"/>
    <w:rsid w:val="00B516C4"/>
  </w:style>
  <w:style w:type="paragraph" w:customStyle="1" w:styleId="2E55D42A64A7441792723CE2DEA813C1">
    <w:name w:val="2E55D42A64A7441792723CE2DEA813C1"/>
    <w:rsid w:val="00B516C4"/>
  </w:style>
  <w:style w:type="paragraph" w:customStyle="1" w:styleId="5FA04B412146406D86693A69AC711A64">
    <w:name w:val="5FA04B412146406D86693A69AC711A64"/>
    <w:rsid w:val="00B516C4"/>
  </w:style>
  <w:style w:type="paragraph" w:customStyle="1" w:styleId="8C5140DA16D24510A09DEE154731B72D">
    <w:name w:val="8C5140DA16D24510A09DEE154731B72D"/>
    <w:rsid w:val="00B516C4"/>
  </w:style>
  <w:style w:type="paragraph" w:customStyle="1" w:styleId="F8EBA82151E54023B9B065AD6828339C">
    <w:name w:val="F8EBA82151E54023B9B065AD6828339C"/>
    <w:rsid w:val="00B516C4"/>
  </w:style>
  <w:style w:type="paragraph" w:customStyle="1" w:styleId="99B8E9CFB176467A9F902C3A265020ED">
    <w:name w:val="99B8E9CFB176467A9F902C3A265020ED"/>
    <w:rsid w:val="00B516C4"/>
  </w:style>
  <w:style w:type="paragraph" w:customStyle="1" w:styleId="31BDDE607EF84F689BE766D3F584A2FF">
    <w:name w:val="31BDDE607EF84F689BE766D3F584A2FF"/>
    <w:rsid w:val="00B516C4"/>
  </w:style>
  <w:style w:type="paragraph" w:customStyle="1" w:styleId="A70D5D4E081C4D7791E82E6C2A122683">
    <w:name w:val="A70D5D4E081C4D7791E82E6C2A122683"/>
    <w:rsid w:val="00B516C4"/>
  </w:style>
  <w:style w:type="paragraph" w:customStyle="1" w:styleId="5F56DEE7159F429FA65C08BE8ABB3F35">
    <w:name w:val="5F56DEE7159F429FA65C08BE8ABB3F35"/>
    <w:rsid w:val="00B516C4"/>
  </w:style>
  <w:style w:type="paragraph" w:customStyle="1" w:styleId="2B695F9275244BC3A19ACB3E0CD16BD0">
    <w:name w:val="2B695F9275244BC3A19ACB3E0CD16BD0"/>
    <w:rsid w:val="00B516C4"/>
  </w:style>
  <w:style w:type="paragraph" w:customStyle="1" w:styleId="C48B59E2AF2B4FB9BA5A1DCD4A16399A">
    <w:name w:val="C48B59E2AF2B4FB9BA5A1DCD4A16399A"/>
    <w:rsid w:val="00B516C4"/>
  </w:style>
  <w:style w:type="paragraph" w:customStyle="1" w:styleId="B94EC4B593A54774A8A9B6034C2EAE8D">
    <w:name w:val="B94EC4B593A54774A8A9B6034C2EAE8D"/>
    <w:rsid w:val="00B516C4"/>
  </w:style>
  <w:style w:type="paragraph" w:customStyle="1" w:styleId="2E7A7D9E7195409A805E30C83ECD193B">
    <w:name w:val="2E7A7D9E7195409A805E30C83ECD193B"/>
    <w:rsid w:val="00B516C4"/>
  </w:style>
  <w:style w:type="paragraph" w:customStyle="1" w:styleId="6E808C55FCDA44D8BAFE125303F1D2BF">
    <w:name w:val="6E808C55FCDA44D8BAFE125303F1D2BF"/>
    <w:rsid w:val="00B516C4"/>
  </w:style>
  <w:style w:type="paragraph" w:customStyle="1" w:styleId="9F1F6F3D50D448199F401C863B6D90D1">
    <w:name w:val="9F1F6F3D50D448199F401C863B6D90D1"/>
    <w:rsid w:val="00B516C4"/>
  </w:style>
  <w:style w:type="paragraph" w:customStyle="1" w:styleId="EAB322A2C97944CE8ECF865DD05F3D2A">
    <w:name w:val="EAB322A2C97944CE8ECF865DD05F3D2A"/>
    <w:rsid w:val="00B516C4"/>
  </w:style>
  <w:style w:type="paragraph" w:customStyle="1" w:styleId="102B0097E955468981DAE9434FB05328">
    <w:name w:val="102B0097E955468981DAE9434FB05328"/>
    <w:rsid w:val="00B516C4"/>
  </w:style>
  <w:style w:type="paragraph" w:customStyle="1" w:styleId="DD1E4E7EB72E42D6B753511CAB051A2C">
    <w:name w:val="DD1E4E7EB72E42D6B753511CAB051A2C"/>
    <w:rsid w:val="00B516C4"/>
  </w:style>
  <w:style w:type="paragraph" w:customStyle="1" w:styleId="ACD678FB331C4896995FB636C9D274C3">
    <w:name w:val="ACD678FB331C4896995FB636C9D274C3"/>
    <w:rsid w:val="00B516C4"/>
  </w:style>
  <w:style w:type="paragraph" w:customStyle="1" w:styleId="41A819A93AB84D90BEF9D51337D573CC">
    <w:name w:val="41A819A93AB84D90BEF9D51337D573CC"/>
    <w:rsid w:val="00B516C4"/>
  </w:style>
  <w:style w:type="paragraph" w:customStyle="1" w:styleId="63D5D2703D9E4B65B966C336F1157B64">
    <w:name w:val="63D5D2703D9E4B65B966C336F1157B64"/>
    <w:rsid w:val="00B516C4"/>
  </w:style>
  <w:style w:type="paragraph" w:customStyle="1" w:styleId="F64B9015FB5F45EFB98EC510AC08C25B">
    <w:name w:val="F64B9015FB5F45EFB98EC510AC08C25B"/>
    <w:rsid w:val="00B516C4"/>
  </w:style>
  <w:style w:type="paragraph" w:customStyle="1" w:styleId="B5BFC62BFA224A45A4DCB6EBDB4744A1">
    <w:name w:val="B5BFC62BFA224A45A4DCB6EBDB4744A1"/>
    <w:rsid w:val="00B516C4"/>
  </w:style>
  <w:style w:type="paragraph" w:customStyle="1" w:styleId="8E0CA3D5389E4D87A9A79B1A3C023E66">
    <w:name w:val="8E0CA3D5389E4D87A9A79B1A3C023E66"/>
    <w:rsid w:val="00B516C4"/>
  </w:style>
  <w:style w:type="paragraph" w:customStyle="1" w:styleId="8AE4BEE33DE2440FA94CB7931CB7D7A4">
    <w:name w:val="8AE4BEE33DE2440FA94CB7931CB7D7A4"/>
    <w:rsid w:val="00B516C4"/>
  </w:style>
  <w:style w:type="paragraph" w:customStyle="1" w:styleId="8C174689B2F940489A01F83C4A49E68C">
    <w:name w:val="8C174689B2F940489A01F83C4A49E68C"/>
    <w:rsid w:val="00B516C4"/>
  </w:style>
  <w:style w:type="paragraph" w:customStyle="1" w:styleId="DFEE632EE804427787AFF538DEE0E279">
    <w:name w:val="DFEE632EE804427787AFF538DEE0E279"/>
    <w:rsid w:val="00B516C4"/>
  </w:style>
  <w:style w:type="paragraph" w:customStyle="1" w:styleId="3E6FB1D5EC1E481EA630C73966667F8C">
    <w:name w:val="3E6FB1D5EC1E481EA630C73966667F8C"/>
    <w:rsid w:val="00B516C4"/>
  </w:style>
  <w:style w:type="paragraph" w:customStyle="1" w:styleId="938C3C2366F44B60A9EC68D9A16F6F20">
    <w:name w:val="938C3C2366F44B60A9EC68D9A16F6F20"/>
    <w:rsid w:val="00B516C4"/>
  </w:style>
  <w:style w:type="paragraph" w:customStyle="1" w:styleId="17902B2FDA404DCAB881A6B6D796F88F">
    <w:name w:val="17902B2FDA404DCAB881A6B6D796F88F"/>
    <w:rsid w:val="00B516C4"/>
  </w:style>
  <w:style w:type="paragraph" w:customStyle="1" w:styleId="93883E09013146B983EBC29DB8A2F6C4">
    <w:name w:val="93883E09013146B983EBC29DB8A2F6C4"/>
    <w:rsid w:val="00B516C4"/>
  </w:style>
  <w:style w:type="paragraph" w:customStyle="1" w:styleId="69DC9E4DD2D0454FA5FF7A1189028D39">
    <w:name w:val="69DC9E4DD2D0454FA5FF7A1189028D39"/>
    <w:rsid w:val="00B516C4"/>
  </w:style>
  <w:style w:type="paragraph" w:customStyle="1" w:styleId="59B6D53B9F6149F3A789FC2F24A707EC">
    <w:name w:val="59B6D53B9F6149F3A789FC2F24A707EC"/>
    <w:rsid w:val="00B516C4"/>
  </w:style>
  <w:style w:type="paragraph" w:customStyle="1" w:styleId="4FF2BC015F174A18BA798265C6419B55">
    <w:name w:val="4FF2BC015F174A18BA798265C6419B55"/>
    <w:rsid w:val="00B516C4"/>
  </w:style>
  <w:style w:type="paragraph" w:customStyle="1" w:styleId="40700D2B5C464856A53B2B640F340ADB">
    <w:name w:val="40700D2B5C464856A53B2B640F340ADB"/>
    <w:rsid w:val="00B516C4"/>
  </w:style>
  <w:style w:type="paragraph" w:customStyle="1" w:styleId="96AA15F4DEF84933B557907A243D1000">
    <w:name w:val="96AA15F4DEF84933B557907A243D1000"/>
    <w:rsid w:val="00B516C4"/>
  </w:style>
  <w:style w:type="paragraph" w:customStyle="1" w:styleId="55C0912A8D574BBE89C5212D8B1D08F8">
    <w:name w:val="55C0912A8D574BBE89C5212D8B1D08F8"/>
    <w:rsid w:val="00B516C4"/>
  </w:style>
  <w:style w:type="paragraph" w:customStyle="1" w:styleId="DF1FA873646F4DECA0A1367625E78635">
    <w:name w:val="DF1FA873646F4DECA0A1367625E78635"/>
    <w:rsid w:val="00B516C4"/>
  </w:style>
  <w:style w:type="paragraph" w:customStyle="1" w:styleId="5C9A1ACDE44046A48A3896E047E10990">
    <w:name w:val="5C9A1ACDE44046A48A3896E047E10990"/>
    <w:rsid w:val="00B516C4"/>
  </w:style>
  <w:style w:type="paragraph" w:customStyle="1" w:styleId="CF55D3F3EF63445192B09686E6204A34">
    <w:name w:val="CF55D3F3EF63445192B09686E6204A34"/>
    <w:rsid w:val="00B516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6E4B0-B184-4F18-B53E-591147692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SNCC.F.046 - Registro de Impugnaciones</Template>
  <TotalTime>7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5</cp:revision>
  <cp:lastPrinted>2011-03-04T17:09:00Z</cp:lastPrinted>
  <dcterms:created xsi:type="dcterms:W3CDTF">2011-03-15T14:27:00Z</dcterms:created>
  <dcterms:modified xsi:type="dcterms:W3CDTF">2018-02-01T21:09:00Z</dcterms:modified>
</cp:coreProperties>
</file>