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3511E3">
      <w:bookmarkStart w:id="0" w:name="_GoBack"/>
      <w:bookmarkEnd w:id="0"/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8.65pt;margin-top:-32.6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45" type="#_x0000_t202" style="position:absolute;margin-left:-19.75pt;margin-top:-41.5pt;width:72.1pt;height:24.05pt;z-index:251696128;mso-position-horizontal-relative:text;mso-position-vertical-relative:text;mso-width-relative:margin;mso-height-relative:margin" filled="f" stroked="f">
            <v:textbox style="mso-next-textbox:#_x0000_s1045" inset="0,0,0,0">
              <w:txbxContent>
                <w:p w:rsidR="002B2D69" w:rsidRPr="009A7B77" w:rsidRDefault="002B2D69" w:rsidP="002B2D69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9A7B77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SNCC.F.046</w:t>
                  </w:r>
                </w:p>
              </w:txbxContent>
            </v:textbox>
          </v:shape>
        </w:pict>
      </w:r>
      <w:r w:rsidR="004D2847" w:rsidRPr="004D2847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4006215</wp:posOffset>
            </wp:positionH>
            <wp:positionV relativeFrom="margin">
              <wp:posOffset>-523875</wp:posOffset>
            </wp:positionV>
            <wp:extent cx="810000" cy="806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pict>
          <v:group id="_x0000_s1027" style="position:absolute;margin-left:588.3pt;margin-top:-43.95pt;width:115.15pt;height:87.1pt;z-index:251683840;mso-position-horizontal-relative:text;mso-position-vertical-relative:text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placeholder>
                            <w:docPart w:val="CF55D3F3EF63445192B09686E6204A34"/>
                          </w:placeholder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Click here to enter text.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Click here to enter text.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</w:p>
    <w:p w:rsidR="00535962" w:rsidRPr="00535962" w:rsidRDefault="003511E3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18.55pt;margin-top:8.35pt;width:249.75pt;height:22pt;z-index:251691008;mso-width-relative:margin;mso-height-relative:margin" stroked="f">
            <v:textbox>
              <w:txbxContent>
                <w:p w:rsidR="002E1412" w:rsidRPr="002E1412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3511E3" w:rsidP="00535962">
      <w:r>
        <w:rPr>
          <w:noProof/>
          <w:color w:val="FF0000"/>
          <w:lang w:eastAsia="zh-TW"/>
        </w:rPr>
        <w:pict>
          <v:shape id="_x0000_s1042" type="#_x0000_t202" style="position:absolute;margin-left:237.85pt;margin-top:8.45pt;width:210.45pt;height:24.6pt;z-index:251695104;mso-width-relative:margin;mso-height-relative:margin" stroked="f">
            <v:textbox>
              <w:txbxContent>
                <w:p w:rsidR="00F7443C" w:rsidRPr="004767CC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13417862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4767CC">
                        <w:rPr>
                          <w:rStyle w:val="Style7"/>
                        </w:rPr>
                        <w:t xml:space="preserve">REGISTRO DE </w:t>
                      </w:r>
                      <w:r w:rsidR="009046CF">
                        <w:rPr>
                          <w:rStyle w:val="Style7"/>
                        </w:rPr>
                        <w:t>impugnaciones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600.65pt;margin-top:1.7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3511E3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Seleccione la fecha 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3511E3" w:rsidP="00B62EEF">
      <w:pPr>
        <w:tabs>
          <w:tab w:val="left" w:pos="6267"/>
        </w:tabs>
        <w:spacing w:after="0" w:line="240" w:lineRule="auto"/>
        <w:jc w:val="center"/>
      </w:pPr>
      <w:r>
        <w:rPr>
          <w:noProof/>
          <w:sz w:val="24"/>
          <w:szCs w:val="24"/>
          <w:lang w:eastAsia="es-ES"/>
        </w:rPr>
        <w:pict>
          <v:shape id="_x0000_s1037" type="#_x0000_t202" style="position:absolute;left:0;text-align:left;margin-left:625.8pt;margin-top:7.4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7A1D80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977D01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F95C0D" w:rsidRPr="00F95C0D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A640BD" w:rsidRDefault="003511E3" w:rsidP="005B442B">
      <w:pPr>
        <w:tabs>
          <w:tab w:val="left" w:pos="6267"/>
          <w:tab w:val="center" w:pos="6622"/>
          <w:tab w:val="left" w:pos="11165"/>
        </w:tabs>
        <w:rPr>
          <w:sz w:val="24"/>
          <w:szCs w:val="24"/>
        </w:rPr>
      </w:pPr>
      <w:r>
        <w:rPr>
          <w:rStyle w:val="Institucion"/>
          <w:sz w:val="28"/>
          <w:lang w:eastAsia="zh-TW"/>
        </w:rPr>
        <w:pict>
          <v:shape id="_x0000_s1041" type="#_x0000_t202" style="position:absolute;margin-left:106.8pt;margin-top:4pt;width:480.55pt;height:28.6pt;z-index:251693056;mso-width-relative:margin;mso-height-relative:margin" stroked="f">
            <v:textbox>
              <w:txbxContent>
                <w:p w:rsidR="002E1412" w:rsidRPr="002E1412" w:rsidRDefault="003511E3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13417873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9A7B77" w:rsidRPr="00F25B99">
                        <w:rPr>
                          <w:rStyle w:val="Style14"/>
                        </w:rPr>
                        <w:t xml:space="preserve">NOMBRE DEL DEPARTAMENTO </w:t>
                      </w:r>
                      <w:proofErr w:type="spellStart"/>
                      <w:r w:rsidR="009A7B77" w:rsidRPr="00F25B99">
                        <w:rPr>
                          <w:rStyle w:val="Style14"/>
                        </w:rPr>
                        <w:t>Ó</w:t>
                      </w:r>
                      <w:proofErr w:type="spellEnd"/>
                      <w:r w:rsidR="009A7B77" w:rsidRPr="00F25B99">
                        <w:rPr>
                          <w:rStyle w:val="Style14"/>
                        </w:rPr>
                        <w:t xml:space="preserve">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 w:rsidR="005B442B">
        <w:rPr>
          <w:sz w:val="24"/>
          <w:szCs w:val="24"/>
        </w:rPr>
        <w:tab/>
      </w:r>
      <w:r w:rsidR="005B442B">
        <w:rPr>
          <w:sz w:val="24"/>
          <w:szCs w:val="24"/>
        </w:rPr>
        <w:tab/>
      </w:r>
      <w:r w:rsidR="005B442B">
        <w:rPr>
          <w:sz w:val="24"/>
          <w:szCs w:val="24"/>
        </w:rPr>
        <w:tab/>
      </w:r>
    </w:p>
    <w:tbl>
      <w:tblPr>
        <w:tblStyle w:val="Tablaconcuadrcula"/>
        <w:tblpPr w:leftFromText="180" w:rightFromText="180" w:vertAnchor="text" w:horzAnchor="margin" w:tblpXSpec="center" w:tblpY="207"/>
        <w:tblW w:w="0" w:type="auto"/>
        <w:tblLook w:val="01E0" w:firstRow="1" w:lastRow="1" w:firstColumn="1" w:lastColumn="1" w:noHBand="0" w:noVBand="0"/>
      </w:tblPr>
      <w:tblGrid>
        <w:gridCol w:w="1384"/>
        <w:gridCol w:w="4536"/>
        <w:gridCol w:w="1276"/>
        <w:gridCol w:w="2536"/>
        <w:gridCol w:w="1433"/>
        <w:gridCol w:w="2974"/>
      </w:tblGrid>
      <w:tr w:rsidR="007A1D80" w:rsidTr="00A50A20">
        <w:tc>
          <w:tcPr>
            <w:tcW w:w="1384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Fecha</w:t>
            </w:r>
          </w:p>
        </w:tc>
        <w:tc>
          <w:tcPr>
            <w:tcW w:w="4536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Impugnante</w:t>
            </w:r>
          </w:p>
        </w:tc>
        <w:tc>
          <w:tcPr>
            <w:tcW w:w="1276" w:type="dxa"/>
            <w:shd w:val="clear" w:color="auto" w:fill="F3F3F3"/>
            <w:vAlign w:val="center"/>
          </w:tcPr>
          <w:p w:rsidR="009046CF" w:rsidRPr="009046CF" w:rsidRDefault="00A50A20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>
              <w:rPr>
                <w:rFonts w:ascii="Arial" w:hAnsi="Arial" w:cs="Arial"/>
                <w:b/>
                <w:sz w:val="22"/>
                <w:lang w:val="es-DO"/>
              </w:rPr>
              <w:t>Tipo (PL</w:t>
            </w:r>
            <w:r w:rsidR="009046CF" w:rsidRPr="009046CF">
              <w:rPr>
                <w:rFonts w:ascii="Arial" w:hAnsi="Arial" w:cs="Arial"/>
                <w:b/>
                <w:sz w:val="22"/>
                <w:lang w:val="es-DO"/>
              </w:rPr>
              <w:t>,AD)</w:t>
            </w:r>
          </w:p>
        </w:tc>
        <w:tc>
          <w:tcPr>
            <w:tcW w:w="2536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Motivo</w:t>
            </w:r>
          </w:p>
        </w:tc>
        <w:tc>
          <w:tcPr>
            <w:tcW w:w="1433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Fecha resolución</w:t>
            </w:r>
          </w:p>
        </w:tc>
        <w:tc>
          <w:tcPr>
            <w:tcW w:w="2974" w:type="dxa"/>
            <w:shd w:val="clear" w:color="auto" w:fill="F3F3F3"/>
            <w:vAlign w:val="center"/>
          </w:tcPr>
          <w:p w:rsidR="009046CF" w:rsidRP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22"/>
                <w:lang w:val="es-DO"/>
              </w:rPr>
            </w:pPr>
            <w:r w:rsidRPr="009046CF">
              <w:rPr>
                <w:rFonts w:ascii="Arial" w:hAnsi="Arial" w:cs="Arial"/>
                <w:b/>
                <w:sz w:val="22"/>
                <w:lang w:val="es-DO"/>
              </w:rPr>
              <w:t>Resultado</w:t>
            </w:r>
          </w:p>
        </w:tc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20774074"/>
              <w:placeholder>
                <w:docPart w:val="8233F2EE3E444F82B09EA1174F60A032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7726164"/>
                <w:placeholder>
                  <w:docPart w:val="444C422EC31C46B88E5FEFEE1A4B6562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7726175"/>
            <w:placeholder>
              <w:docPart w:val="E307E20CE1A5491ABE845B6D93B6EE7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38"/>
            <w:placeholder>
              <w:docPart w:val="36CD316075BC4C6DACB80462DA1EA69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09"/>
              <w:placeholder>
                <w:docPart w:val="E3E37F8FD0B140FEA551AF8CFAA34BAA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45"/>
            <w:placeholder>
              <w:docPart w:val="E5880E7D4A8542B893C1095985EA418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6"/>
              <w:placeholder>
                <w:docPart w:val="5C6779CC0E594F6984D2CB1B783EE33E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39"/>
                <w:placeholder>
                  <w:docPart w:val="512D73830A644BAA9DBE99D9ECCBACB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1"/>
            <w:placeholder>
              <w:docPart w:val="99A41C4D636C446B897F0353802317F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3"/>
            <w:placeholder>
              <w:docPart w:val="CBC4CB71286444EC87DFEA32C282045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19"/>
              <w:placeholder>
                <w:docPart w:val="F9E9A6258264498C80C113F9FF6E6C38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47"/>
            <w:placeholder>
              <w:docPart w:val="60A232B607DF499089AFCE7452DC9F5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7"/>
              <w:placeholder>
                <w:docPart w:val="4310DEA11DA14CD7BDD9742E18828A11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9046CF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0"/>
                <w:placeholder>
                  <w:docPart w:val="153ABB7EDCFE4A5091206BBC6E74FF48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  <w:r w:rsidR="009A7B77">
              <w:rPr>
                <w:rStyle w:val="Style10"/>
              </w:rPr>
              <w:t xml:space="preserve"> </w:t>
            </w:r>
          </w:p>
        </w:tc>
        <w:sdt>
          <w:sdtPr>
            <w:rPr>
              <w:rStyle w:val="Style10"/>
            </w:rPr>
            <w:id w:val="17172023"/>
            <w:placeholder>
              <w:docPart w:val="0880839D20C34378ADCDA77D88B0308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5"/>
            <w:placeholder>
              <w:docPart w:val="C4E10246839C498A89C6720A817088A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28"/>
              <w:placeholder>
                <w:docPart w:val="C3FF5B72D7D4446A977C31E706CD97CD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7726197"/>
            <w:placeholder>
              <w:docPart w:val="64241BC5398041088B5E46736EE3F98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649"/>
                    <w:placeholder>
                      <w:docPart w:val="CE6DF309F06F4254ADAD7EB0CDE91A46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</w:t>
                    </w:r>
                    <w:proofErr w:type="spellStart"/>
                    <w:r>
                      <w:rPr>
                        <w:rStyle w:val="Style10"/>
                      </w:rPr>
                      <w:t>Resultado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  <w:r>
                  <w:rPr>
                    <w:b/>
                    <w:bCs/>
                  </w:rPr>
                  <w:t xml:space="preserve"> 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8"/>
              <w:placeholder>
                <w:docPart w:val="5899A7933DD447C08745FEBEBD828E13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1"/>
                <w:placeholder>
                  <w:docPart w:val="2E55D42A64A7441792723CE2DEA813C1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5"/>
            <w:placeholder>
              <w:docPart w:val="5FA04B412146406D86693A69AC711A6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47"/>
            <w:placeholder>
              <w:docPart w:val="8C5140DA16D24510A09DEE154731B72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36"/>
              <w:placeholder>
                <w:docPart w:val="F8EBA82151E54023B9B065AD6828339C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1"/>
            <w:placeholder>
              <w:docPart w:val="99B8E9CFB176467A9F902C3A265020E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099"/>
              <w:placeholder>
                <w:docPart w:val="31BDDE607EF84F689BE766D3F584A2FF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2"/>
                <w:placeholder>
                  <w:docPart w:val="A70D5D4E081C4D7791E82E6C2A122683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7"/>
            <w:placeholder>
              <w:docPart w:val="5F56DEE7159F429FA65C08BE8ABB3F3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7726189"/>
            <w:placeholder>
              <w:docPart w:val="2B695F9275244BC3A19ACB3E0CD16BD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050"/>
                    <w:placeholder>
                      <w:docPart w:val="C48B59E2AF2B4FB9BA5A1DCD4A16399A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breve </w:t>
                    </w:r>
                    <w:proofErr w:type="spellStart"/>
                    <w:r>
                      <w:rPr>
                        <w:rStyle w:val="Style10"/>
                      </w:rPr>
                      <w:t>motivo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43"/>
              <w:placeholder>
                <w:docPart w:val="B94EC4B593A54774A8A9B6034C2EAE8D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3"/>
            <w:placeholder>
              <w:docPart w:val="2E7A7D9E7195409A805E30C83ECD193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0"/>
              <w:placeholder>
                <w:docPart w:val="6E808C55FCDA44D8BAFE125303F1D2BF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3"/>
                <w:placeholder>
                  <w:docPart w:val="9F1F6F3D50D448199F401C863B6D90D1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29"/>
            <w:placeholder>
              <w:docPart w:val="EAB322A2C97944CE8ECF865DD05F3D2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7726190"/>
            <w:placeholder>
              <w:docPart w:val="102B0097E955468981DAE9434FB0532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053"/>
                    <w:placeholder>
                      <w:docPart w:val="DD1E4E7EB72E42D6B753511CAB051A2C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breve </w:t>
                    </w:r>
                    <w:proofErr w:type="spellStart"/>
                    <w:r>
                      <w:rPr>
                        <w:rStyle w:val="Style10"/>
                      </w:rPr>
                      <w:t>motivo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49"/>
              <w:placeholder>
                <w:docPart w:val="ACD678FB331C4896995FB636C9D274C3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5"/>
            <w:placeholder>
              <w:docPart w:val="41A819A93AB84D90BEF9D51337D573C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1"/>
              <w:placeholder>
                <w:docPart w:val="63D5D2703D9E4B65B966C336F1157B6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4"/>
                <w:placeholder>
                  <w:docPart w:val="F64B9015FB5F45EFB98EC510AC08C25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1"/>
            <w:placeholder>
              <w:docPart w:val="B5BFC62BFA224A45A4DCB6EBDB4744A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56"/>
            <w:placeholder>
              <w:docPart w:val="8E0CA3D5389E4D87A9A79B1A3C023E6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54"/>
              <w:placeholder>
                <w:docPart w:val="8AE4BEE33DE2440FA94CB7931CB7D7A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57"/>
            <w:placeholder>
              <w:docPart w:val="8C174689B2F940489A01F83C4A49E68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2"/>
              <w:placeholder>
                <w:docPart w:val="DFEE632EE804427787AFF538DEE0E279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046C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5"/>
                <w:placeholder>
                  <w:docPart w:val="3E6FB1D5EC1E481EA630C73966667F8C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3"/>
            <w:placeholder>
              <w:docPart w:val="938C3C2366F44B60A9EC68D9A16F6F2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59"/>
            <w:placeholder>
              <w:docPart w:val="17902B2FDA404DCAB881A6B6D796F88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58"/>
              <w:placeholder>
                <w:docPart w:val="93883E09013146B983EBC29DB8A2F6C4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7726202"/>
            <w:placeholder>
              <w:docPart w:val="69DC9E4DD2D0454FA5FF7A1189028D3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9046CF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 xml:space="preserve"> </w:t>
                </w:r>
                <w:sdt>
                  <w:sdtPr>
                    <w:rPr>
                      <w:rStyle w:val="Style10"/>
                    </w:rPr>
                    <w:id w:val="17172659"/>
                    <w:placeholder>
                      <w:docPart w:val="59B6D53B9F6149F3A789FC2F24A707EC"/>
                    </w:placeholder>
                  </w:sdtPr>
                  <w:sdtEndPr>
                    <w:rPr>
                      <w:rStyle w:val="Fuentedeprrafopredeter"/>
                      <w:rFonts w:ascii="Times New Roman" w:hAnsi="Times New Roman"/>
                      <w:b/>
                      <w:bCs/>
                      <w:sz w:val="20"/>
                    </w:rPr>
                  </w:sdtEndPr>
                  <w:sdtContent>
                    <w:r>
                      <w:rPr>
                        <w:rStyle w:val="Style10"/>
                      </w:rPr>
                      <w:t>(</w:t>
                    </w:r>
                    <w:proofErr w:type="spellStart"/>
                    <w:r>
                      <w:rPr>
                        <w:rStyle w:val="Style10"/>
                      </w:rPr>
                      <w:t>Indicar</w:t>
                    </w:r>
                    <w:proofErr w:type="spellEnd"/>
                    <w:r>
                      <w:rPr>
                        <w:rStyle w:val="Style10"/>
                      </w:rPr>
                      <w:t xml:space="preserve"> </w:t>
                    </w:r>
                    <w:proofErr w:type="spellStart"/>
                    <w:r>
                      <w:rPr>
                        <w:rStyle w:val="Style10"/>
                      </w:rPr>
                      <w:t>Resultado</w:t>
                    </w:r>
                    <w:proofErr w:type="spellEnd"/>
                    <w:r>
                      <w:rPr>
                        <w:rStyle w:val="Style10"/>
                      </w:rPr>
                      <w:t>)</w:t>
                    </w:r>
                  </w:sdtContent>
                </w:sdt>
                <w:r>
                  <w:rPr>
                    <w:b/>
                    <w:bCs/>
                  </w:rPr>
                  <w:t xml:space="preserve"> </w:t>
                </w:r>
              </w:p>
            </w:tc>
          </w:sdtContent>
        </w:sdt>
      </w:tr>
      <w:tr w:rsidR="007A1D80" w:rsidRPr="009A7B77" w:rsidTr="00A50A20">
        <w:tc>
          <w:tcPr>
            <w:tcW w:w="1384" w:type="dxa"/>
            <w:vAlign w:val="center"/>
          </w:tcPr>
          <w:sdt>
            <w:sdtPr>
              <w:rPr>
                <w:rStyle w:val="Style9"/>
              </w:rPr>
              <w:id w:val="7726103"/>
              <w:placeholder>
                <w:docPart w:val="4FF2BC015F174A18BA798265C6419B55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tc>
          <w:tcPr>
            <w:tcW w:w="4536" w:type="dxa"/>
            <w:vAlign w:val="center"/>
          </w:tcPr>
          <w:p w:rsidR="009046CF" w:rsidRDefault="003511E3" w:rsidP="009A7B77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Style w:val="Style10"/>
                </w:rPr>
                <w:id w:val="17171946"/>
                <w:placeholder>
                  <w:docPart w:val="40700D2B5C464856A53B2B640F340ADB"/>
                </w:placeholder>
              </w:sdtPr>
              <w:sdtEndPr>
                <w:rPr>
                  <w:rStyle w:val="Fuentedeprrafopredeter"/>
                  <w:rFonts w:ascii="Times New Roman" w:hAnsi="Times New Roman"/>
                  <w:b/>
                  <w:bCs/>
                  <w:sz w:val="20"/>
                </w:rPr>
              </w:sdtEndPr>
              <w:sdtContent>
                <w:r w:rsidR="009A7B77">
                  <w:rPr>
                    <w:rStyle w:val="Style10"/>
                  </w:rPr>
                  <w:t>(</w:t>
                </w:r>
                <w:proofErr w:type="spellStart"/>
                <w:r w:rsidR="009A7B77">
                  <w:rPr>
                    <w:rStyle w:val="Style10"/>
                  </w:rPr>
                  <w:t>Identificar</w:t>
                </w:r>
                <w:proofErr w:type="spellEnd"/>
                <w:r w:rsidR="009A7B77">
                  <w:rPr>
                    <w:rStyle w:val="Style10"/>
                  </w:rPr>
                  <w:t xml:space="preserve"> </w:t>
                </w:r>
                <w:proofErr w:type="spellStart"/>
                <w:r w:rsidR="009A7B77">
                  <w:rPr>
                    <w:rStyle w:val="Style10"/>
                  </w:rPr>
                  <w:t>impugnante</w:t>
                </w:r>
                <w:proofErr w:type="spellEnd"/>
                <w:r w:rsidR="009A7B77">
                  <w:rPr>
                    <w:rStyle w:val="Style10"/>
                  </w:rPr>
                  <w:t>)</w:t>
                </w:r>
              </w:sdtContent>
            </w:sdt>
          </w:p>
        </w:tc>
        <w:sdt>
          <w:sdtPr>
            <w:rPr>
              <w:rStyle w:val="Style10"/>
            </w:rPr>
            <w:id w:val="17172035"/>
            <w:placeholder>
              <w:docPart w:val="96AA15F4DEF84933B557907A243D100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1276" w:type="dxa"/>
                <w:vAlign w:val="center"/>
              </w:tcPr>
              <w:p w:rsidR="009046CF" w:rsidRDefault="009A7B77" w:rsidP="00A50A20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tipo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</w:rPr>
            <w:id w:val="17172062"/>
            <w:placeholder>
              <w:docPart w:val="55C0912A8D574BBE89C5212D8B1D08F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536" w:type="dxa"/>
                <w:vAlign w:val="center"/>
              </w:tcPr>
              <w:p w:rsidR="009046CF" w:rsidRDefault="009A7B77" w:rsidP="009A7B77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breve </w:t>
                </w:r>
                <w:proofErr w:type="spellStart"/>
                <w:r>
                  <w:rPr>
                    <w:rStyle w:val="Style10"/>
                  </w:rPr>
                  <w:t>motivo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  <w:tc>
          <w:tcPr>
            <w:tcW w:w="1433" w:type="dxa"/>
            <w:vAlign w:val="center"/>
          </w:tcPr>
          <w:sdt>
            <w:sdtPr>
              <w:rPr>
                <w:rStyle w:val="Style9"/>
              </w:rPr>
              <w:id w:val="7726161"/>
              <w:placeholder>
                <w:docPart w:val="DF1FA873646F4DECA0A1367625E78635"/>
              </w:placeholder>
              <w:date>
                <w:dateFormat w:val="dd/MM/yy"/>
                <w:lid w:val="es-DO"/>
                <w:storeMappedDataAs w:val="dateTime"/>
                <w:calendar w:val="gregorian"/>
              </w:date>
            </w:sdtPr>
            <w:sdtEndPr>
              <w:rPr>
                <w:rStyle w:val="Fuentedeprrafopredeter"/>
                <w:rFonts w:ascii="Times New Roman" w:hAnsi="Times New Roman"/>
                <w:b/>
                <w:bCs/>
                <w:sz w:val="20"/>
              </w:rPr>
            </w:sdtEndPr>
            <w:sdtContent>
              <w:p w:rsidR="009046CF" w:rsidRPr="004767CC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b/>
                    <w:bCs/>
                  </w:rPr>
                </w:pPr>
                <w:r>
                  <w:rPr>
                    <w:rStyle w:val="Style9"/>
                  </w:rPr>
                  <w:t>(</w:t>
                </w:r>
                <w:proofErr w:type="spellStart"/>
                <w:r>
                  <w:rPr>
                    <w:rStyle w:val="Style9"/>
                  </w:rPr>
                  <w:t>Seleccione</w:t>
                </w:r>
                <w:proofErr w:type="spellEnd"/>
                <w:r>
                  <w:rPr>
                    <w:rStyle w:val="Style9"/>
                  </w:rPr>
                  <w:t xml:space="preserve"> la </w:t>
                </w:r>
                <w:proofErr w:type="spellStart"/>
                <w:r>
                  <w:rPr>
                    <w:rStyle w:val="Style9"/>
                  </w:rPr>
                  <w:t>fecha</w:t>
                </w:r>
                <w:proofErr w:type="spellEnd"/>
                <w:r>
                  <w:rPr>
                    <w:rStyle w:val="Style9"/>
                  </w:rPr>
                  <w:t>)</w:t>
                </w:r>
              </w:p>
            </w:sdtContent>
          </w:sdt>
        </w:tc>
        <w:sdt>
          <w:sdtPr>
            <w:rPr>
              <w:rStyle w:val="Style10"/>
            </w:rPr>
            <w:id w:val="17172662"/>
            <w:placeholder>
              <w:docPart w:val="5C9A1ACDE44046A48A3896E047E1099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  <w:sz w:val="20"/>
            </w:rPr>
          </w:sdtEndPr>
          <w:sdtContent>
            <w:tc>
              <w:tcPr>
                <w:tcW w:w="2974" w:type="dxa"/>
                <w:vAlign w:val="center"/>
              </w:tcPr>
              <w:p w:rsidR="009046CF" w:rsidRDefault="00BF195C" w:rsidP="00BF195C">
                <w:pPr>
                  <w:autoSpaceDE w:val="0"/>
                  <w:autoSpaceDN w:val="0"/>
                  <w:adjustRightInd w:val="0"/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Style w:val="Style10"/>
                  </w:rPr>
                  <w:t>(</w:t>
                </w:r>
                <w:proofErr w:type="spellStart"/>
                <w:r>
                  <w:rPr>
                    <w:rStyle w:val="Style10"/>
                  </w:rPr>
                  <w:t>Indicar</w:t>
                </w:r>
                <w:proofErr w:type="spellEnd"/>
                <w:r>
                  <w:rPr>
                    <w:rStyle w:val="Style10"/>
                  </w:rPr>
                  <w:t xml:space="preserve"> </w:t>
                </w:r>
                <w:proofErr w:type="spellStart"/>
                <w:r>
                  <w:rPr>
                    <w:rStyle w:val="Style10"/>
                  </w:rPr>
                  <w:t>Resultado</w:t>
                </w:r>
                <w:proofErr w:type="spellEnd"/>
                <w:r>
                  <w:rPr>
                    <w:rStyle w:val="Style10"/>
                  </w:rPr>
                  <w:t>)</w:t>
                </w:r>
              </w:p>
            </w:tc>
          </w:sdtContent>
        </w:sdt>
      </w:tr>
    </w:tbl>
    <w:p w:rsidR="0026335F" w:rsidRPr="00253DBA" w:rsidRDefault="0026335F" w:rsidP="004767CC">
      <w:pPr>
        <w:tabs>
          <w:tab w:val="left" w:pos="6267"/>
        </w:tabs>
        <w:spacing w:after="0"/>
        <w:rPr>
          <w:color w:val="FF0000"/>
        </w:rPr>
      </w:pPr>
    </w:p>
    <w:sectPr w:rsidR="0026335F" w:rsidRPr="00253DBA" w:rsidSect="002B2D69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6C4" w:rsidRDefault="00A636C4" w:rsidP="001007E7">
      <w:pPr>
        <w:spacing w:after="0" w:line="240" w:lineRule="auto"/>
      </w:pPr>
      <w:r>
        <w:separator/>
      </w:r>
    </w:p>
  </w:endnote>
  <w:endnote w:type="continuationSeparator" w:id="0">
    <w:p w:rsidR="00A636C4" w:rsidRDefault="00A636C4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3511E3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89pt;margin-top:-9.6pt;width:121.35pt;height:24.15pt;z-index:251663360;mso-height-percent:200;mso-height-percent:200;mso-width-relative:margin;mso-height-relative:margin" filled="f" stroked="f">
          <v:textbox style="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.5pt;margin-top:1.65pt;width:45.5pt;height:13.85pt;z-index:251660288;mso-width-relative:margin;mso-height-relative:margin" filled="f" stroked="f">
          <v:textbox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4E32C2">
                  <w:rPr>
                    <w:sz w:val="14"/>
                    <w:szCs w:val="14"/>
                    <w:lang w:val="es-DO"/>
                  </w:rPr>
                  <w:t>UR.10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4E32C2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B97B51" w:rsidRDefault="00810515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7916141</wp:posOffset>
          </wp:positionH>
          <wp:positionV relativeFrom="paragraph">
            <wp:posOffset>-3967</wp:posOffset>
          </wp:positionV>
          <wp:extent cx="859724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6C4" w:rsidRDefault="00A636C4" w:rsidP="001007E7">
      <w:pPr>
        <w:spacing w:after="0" w:line="240" w:lineRule="auto"/>
      </w:pPr>
      <w:r>
        <w:separator/>
      </w:r>
    </w:p>
  </w:footnote>
  <w:footnote w:type="continuationSeparator" w:id="0">
    <w:p w:rsidR="00A636C4" w:rsidRDefault="00A636C4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6u1y7nmLFxF8Ezn/An61WqN17gU=" w:salt="gFBKvCg/icdMbTcSHTfH+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67062"/>
    <w:rsid w:val="00034DD9"/>
    <w:rsid w:val="001007E7"/>
    <w:rsid w:val="001020C0"/>
    <w:rsid w:val="00103C33"/>
    <w:rsid w:val="00123B8D"/>
    <w:rsid w:val="00157600"/>
    <w:rsid w:val="00170EC5"/>
    <w:rsid w:val="00194FF2"/>
    <w:rsid w:val="001D618C"/>
    <w:rsid w:val="001F73A7"/>
    <w:rsid w:val="00253DBA"/>
    <w:rsid w:val="0026335F"/>
    <w:rsid w:val="002860A4"/>
    <w:rsid w:val="002971F5"/>
    <w:rsid w:val="002B2D69"/>
    <w:rsid w:val="002E1412"/>
    <w:rsid w:val="00314023"/>
    <w:rsid w:val="0031441A"/>
    <w:rsid w:val="003511E3"/>
    <w:rsid w:val="003B38E0"/>
    <w:rsid w:val="0042490F"/>
    <w:rsid w:val="00466B9C"/>
    <w:rsid w:val="004760FE"/>
    <w:rsid w:val="004767CC"/>
    <w:rsid w:val="004C4743"/>
    <w:rsid w:val="004D2847"/>
    <w:rsid w:val="004E32C2"/>
    <w:rsid w:val="00513A3A"/>
    <w:rsid w:val="0053034D"/>
    <w:rsid w:val="00535962"/>
    <w:rsid w:val="005B442B"/>
    <w:rsid w:val="00611A07"/>
    <w:rsid w:val="0062592A"/>
    <w:rsid w:val="006506D0"/>
    <w:rsid w:val="00651E48"/>
    <w:rsid w:val="006709BC"/>
    <w:rsid w:val="007139D7"/>
    <w:rsid w:val="00780880"/>
    <w:rsid w:val="007A1D80"/>
    <w:rsid w:val="007B6F6F"/>
    <w:rsid w:val="007C24E6"/>
    <w:rsid w:val="00804620"/>
    <w:rsid w:val="00810515"/>
    <w:rsid w:val="0083342F"/>
    <w:rsid w:val="008B3AE5"/>
    <w:rsid w:val="009046CF"/>
    <w:rsid w:val="00942A1A"/>
    <w:rsid w:val="00977D01"/>
    <w:rsid w:val="009A2AEC"/>
    <w:rsid w:val="009A7B77"/>
    <w:rsid w:val="00A16099"/>
    <w:rsid w:val="00A27D44"/>
    <w:rsid w:val="00A50A20"/>
    <w:rsid w:val="00A636C4"/>
    <w:rsid w:val="00A640BD"/>
    <w:rsid w:val="00AB4966"/>
    <w:rsid w:val="00AD7919"/>
    <w:rsid w:val="00AF0D2F"/>
    <w:rsid w:val="00B420BA"/>
    <w:rsid w:val="00B62EEF"/>
    <w:rsid w:val="00B67062"/>
    <w:rsid w:val="00B97B51"/>
    <w:rsid w:val="00BC1D0C"/>
    <w:rsid w:val="00BC61BD"/>
    <w:rsid w:val="00BE4FB0"/>
    <w:rsid w:val="00BF195C"/>
    <w:rsid w:val="00C0576E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9546D"/>
    <w:rsid w:val="00EA7406"/>
    <w:rsid w:val="00EC2A76"/>
    <w:rsid w:val="00F116C5"/>
    <w:rsid w:val="00F225BF"/>
    <w:rsid w:val="00F25B99"/>
    <w:rsid w:val="00F4086F"/>
    <w:rsid w:val="00F53753"/>
    <w:rsid w:val="00F7167E"/>
    <w:rsid w:val="00F7443C"/>
    <w:rsid w:val="00F95C0D"/>
    <w:rsid w:val="00FA5488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5C380783-1C59-4055-890D-485DAAC3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table" w:styleId="Tablaconcuadrcula">
    <w:name w:val="Table Grid"/>
    <w:basedOn w:val="Tablanormal"/>
    <w:rsid w:val="009046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5">
    <w:name w:val="Style15"/>
    <w:basedOn w:val="Fuentedeprrafopredeter"/>
    <w:uiPriority w:val="1"/>
    <w:rsid w:val="002B2D69"/>
    <w:rPr>
      <w:rFonts w:ascii="Arial" w:hAnsi="Arial"/>
      <w:color w:val="aut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F.046%20-%20Registro%20de%20Impugnac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233F2EE3E444F82B09EA1174F60A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BC1-1393-4BD6-AEDF-2536ADBCF9EC}"/>
      </w:docPartPr>
      <w:docPartBody>
        <w:p w:rsidR="00B516C4" w:rsidRDefault="00DC5A64">
          <w:pPr>
            <w:pStyle w:val="8233F2EE3E444F82B09EA1174F60A032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44C422EC31C46B88E5FEFEE1A4B6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36EEF-C51F-4156-A9D3-B9DDEEA02BE2}"/>
      </w:docPartPr>
      <w:docPartBody>
        <w:p w:rsidR="00B516C4" w:rsidRDefault="00DC5A64">
          <w:pPr>
            <w:pStyle w:val="444C422EC31C46B88E5FEFEE1A4B6562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07E20CE1A5491ABE845B6D93B6E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B2B5C-131E-4BB4-A5E1-687108FBA43A}"/>
      </w:docPartPr>
      <w:docPartBody>
        <w:p w:rsidR="00B516C4" w:rsidRDefault="00DC5A64">
          <w:pPr>
            <w:pStyle w:val="E307E20CE1A5491ABE845B6D93B6EE7E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6CD316075BC4C6DACB80462DA1EA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CBF8F-7F87-4684-93DE-CA037F563BB6}"/>
      </w:docPartPr>
      <w:docPartBody>
        <w:p w:rsidR="00B516C4" w:rsidRDefault="00DC5A64">
          <w:pPr>
            <w:pStyle w:val="36CD316075BC4C6DACB80462DA1EA69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E37F8FD0B140FEA551AF8CFAA34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04392-28B1-4252-8F7C-010DB03D0FB8}"/>
      </w:docPartPr>
      <w:docPartBody>
        <w:p w:rsidR="00B516C4" w:rsidRDefault="00DC5A64">
          <w:pPr>
            <w:pStyle w:val="E3E37F8FD0B140FEA551AF8CFAA34BAA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E5880E7D4A8542B893C1095985EA4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7F461-2AF7-4B27-BF4F-701238C42933}"/>
      </w:docPartPr>
      <w:docPartBody>
        <w:p w:rsidR="00B516C4" w:rsidRDefault="00DC5A64">
          <w:pPr>
            <w:pStyle w:val="E5880E7D4A8542B893C1095985EA418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C6779CC0E594F6984D2CB1B783EE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DF041-1C08-4FE5-AEF7-A3B926CA6F24}"/>
      </w:docPartPr>
      <w:docPartBody>
        <w:p w:rsidR="00B516C4" w:rsidRDefault="00DC5A64">
          <w:pPr>
            <w:pStyle w:val="5C6779CC0E594F6984D2CB1B783EE33E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512D73830A644BAA9DBE99D9ECCBA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58408-7485-4346-905A-97F10EA07083}"/>
      </w:docPartPr>
      <w:docPartBody>
        <w:p w:rsidR="00B516C4" w:rsidRDefault="00DC5A64">
          <w:pPr>
            <w:pStyle w:val="512D73830A644BAA9DBE99D9ECCBACB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9A41C4D636C446B897F03538023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36713-E6B6-4AC4-BEAE-202410F3BC1A}"/>
      </w:docPartPr>
      <w:docPartBody>
        <w:p w:rsidR="00B516C4" w:rsidRDefault="00DC5A64">
          <w:pPr>
            <w:pStyle w:val="99A41C4D636C446B897F0353802317FE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C4CB71286444EC87DFEA32C2820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ECA53-91F7-43C8-A20D-63904F7E8C44}"/>
      </w:docPartPr>
      <w:docPartBody>
        <w:p w:rsidR="00B516C4" w:rsidRDefault="00DC5A64">
          <w:pPr>
            <w:pStyle w:val="CBC4CB71286444EC87DFEA32C282045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9E9A6258264498C80C113F9FF6E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E9F8D-7C82-45CB-AC73-E3C1692007ED}"/>
      </w:docPartPr>
      <w:docPartBody>
        <w:p w:rsidR="00B516C4" w:rsidRDefault="00DC5A64">
          <w:pPr>
            <w:pStyle w:val="F9E9A6258264498C80C113F9FF6E6C38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0A232B607DF499089AFCE7452DC9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22257-478C-4B4C-BE41-B233505A4776}"/>
      </w:docPartPr>
      <w:docPartBody>
        <w:p w:rsidR="00B516C4" w:rsidRDefault="00DC5A64">
          <w:pPr>
            <w:pStyle w:val="60A232B607DF499089AFCE7452DC9F5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310DEA11DA14CD7BDD9742E18828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11166-F358-4CF4-9920-0C2E29E89EDF}"/>
      </w:docPartPr>
      <w:docPartBody>
        <w:p w:rsidR="00B516C4" w:rsidRDefault="00DC5A64">
          <w:pPr>
            <w:pStyle w:val="4310DEA11DA14CD7BDD9742E18828A11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153ABB7EDCFE4A5091206BBC6E74F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4E8E8-37BC-4E9C-82BE-A9C3CEBB91D6}"/>
      </w:docPartPr>
      <w:docPartBody>
        <w:p w:rsidR="00B516C4" w:rsidRDefault="00DC5A64">
          <w:pPr>
            <w:pStyle w:val="153ABB7EDCFE4A5091206BBC6E74FF48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880839D20C34378ADCDA77D88B03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D8A88-DFD4-4144-A450-714DB7B3AEEE}"/>
      </w:docPartPr>
      <w:docPartBody>
        <w:p w:rsidR="00B516C4" w:rsidRDefault="00DC5A64">
          <w:pPr>
            <w:pStyle w:val="0880839D20C34378ADCDA77D88B0308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4E10246839C498A89C6720A81708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90D9A-58C9-419B-A6B3-0EB4FA883707}"/>
      </w:docPartPr>
      <w:docPartBody>
        <w:p w:rsidR="00B516C4" w:rsidRDefault="00DC5A64">
          <w:pPr>
            <w:pStyle w:val="C4E10246839C498A89C6720A817088A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3FF5B72D7D4446A977C31E706CD9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784AA-6B52-488A-9CBC-C5D4B2A1B501}"/>
      </w:docPartPr>
      <w:docPartBody>
        <w:p w:rsidR="00B516C4" w:rsidRDefault="00DC5A64">
          <w:pPr>
            <w:pStyle w:val="C3FF5B72D7D4446A977C31E706CD97CD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4241BC5398041088B5E46736EE3F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A0751-9D88-4FBE-A8EF-F5CA3CC11B4F}"/>
      </w:docPartPr>
      <w:docPartBody>
        <w:p w:rsidR="00B516C4" w:rsidRDefault="00DC5A64">
          <w:pPr>
            <w:pStyle w:val="64241BC5398041088B5E46736EE3F988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E6DF309F06F4254ADAD7EB0CDE91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90409-BD14-4C03-A36B-A4C6DFAED136}"/>
      </w:docPartPr>
      <w:docPartBody>
        <w:p w:rsidR="00B516C4" w:rsidRDefault="00DC5A64">
          <w:pPr>
            <w:pStyle w:val="CE6DF309F06F4254ADAD7EB0CDE91A4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899A7933DD447C08745FEBEBD828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43204-1C41-43B6-983E-772BEA692A39}"/>
      </w:docPartPr>
      <w:docPartBody>
        <w:p w:rsidR="00B516C4" w:rsidRDefault="00DC5A64">
          <w:pPr>
            <w:pStyle w:val="5899A7933DD447C08745FEBEBD828E13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2E55D42A64A7441792723CE2DEA81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C6236-0295-4392-954F-B621683FC457}"/>
      </w:docPartPr>
      <w:docPartBody>
        <w:p w:rsidR="00B516C4" w:rsidRDefault="00DC5A64">
          <w:pPr>
            <w:pStyle w:val="2E55D42A64A7441792723CE2DEA813C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FA04B412146406D86693A69AC711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4FF4F-4547-4B05-AC4E-BC83E80CA975}"/>
      </w:docPartPr>
      <w:docPartBody>
        <w:p w:rsidR="00B516C4" w:rsidRDefault="00DC5A64">
          <w:pPr>
            <w:pStyle w:val="5FA04B412146406D86693A69AC711A6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C5140DA16D24510A09DEE154731B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03558-9D16-4775-8892-D8E837363539}"/>
      </w:docPartPr>
      <w:docPartBody>
        <w:p w:rsidR="00B516C4" w:rsidRDefault="00DC5A64">
          <w:pPr>
            <w:pStyle w:val="8C5140DA16D24510A09DEE154731B72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8EBA82151E54023B9B065AD68283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46943-C066-4BD3-82F4-130356AD7C59}"/>
      </w:docPartPr>
      <w:docPartBody>
        <w:p w:rsidR="00B516C4" w:rsidRDefault="00DC5A64">
          <w:pPr>
            <w:pStyle w:val="F8EBA82151E54023B9B065AD6828339C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99B8E9CFB176467A9F902C3A26502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8C479-FC63-4B11-9600-FE394519F91E}"/>
      </w:docPartPr>
      <w:docPartBody>
        <w:p w:rsidR="00B516C4" w:rsidRDefault="00DC5A64">
          <w:pPr>
            <w:pStyle w:val="99B8E9CFB176467A9F902C3A265020E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1BDDE607EF84F689BE766D3F584A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F91CB-C1DA-4369-BC3F-5A868D6A0CDC}"/>
      </w:docPartPr>
      <w:docPartBody>
        <w:p w:rsidR="00B516C4" w:rsidRDefault="00DC5A64">
          <w:pPr>
            <w:pStyle w:val="31BDDE607EF84F689BE766D3F584A2FF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A70D5D4E081C4D7791E82E6C2A122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37854-7EA3-447A-AABD-F0BCC56902E5}"/>
      </w:docPartPr>
      <w:docPartBody>
        <w:p w:rsidR="00B516C4" w:rsidRDefault="00DC5A64">
          <w:pPr>
            <w:pStyle w:val="A70D5D4E081C4D7791E82E6C2A12268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F56DEE7159F429FA65C08BE8ABB3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D409E-E49E-4A1E-851A-B8D0D77BAD8B}"/>
      </w:docPartPr>
      <w:docPartBody>
        <w:p w:rsidR="00B516C4" w:rsidRDefault="00DC5A64">
          <w:pPr>
            <w:pStyle w:val="5F56DEE7159F429FA65C08BE8ABB3F35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B695F9275244BC3A19ACB3E0CD16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156DA-51D0-409E-8697-C4FB24E180E1}"/>
      </w:docPartPr>
      <w:docPartBody>
        <w:p w:rsidR="00B516C4" w:rsidRDefault="00DC5A64">
          <w:pPr>
            <w:pStyle w:val="2B695F9275244BC3A19ACB3E0CD16BD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48B59E2AF2B4FB9BA5A1DCD4A163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FEF40-CB2F-476F-BA46-3118533A02CB}"/>
      </w:docPartPr>
      <w:docPartBody>
        <w:p w:rsidR="00B516C4" w:rsidRDefault="00DC5A64">
          <w:pPr>
            <w:pStyle w:val="C48B59E2AF2B4FB9BA5A1DCD4A16399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94EC4B593A54774A8A9B6034C2EA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E6D9-BE7A-47D5-9FE2-093B52CB9344}"/>
      </w:docPartPr>
      <w:docPartBody>
        <w:p w:rsidR="00B516C4" w:rsidRDefault="00DC5A64">
          <w:pPr>
            <w:pStyle w:val="B94EC4B593A54774A8A9B6034C2EAE8D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2E7A7D9E7195409A805E30C83ECD1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CD927-F155-46E5-8D45-7F91A7D35B82}"/>
      </w:docPartPr>
      <w:docPartBody>
        <w:p w:rsidR="00B516C4" w:rsidRDefault="00DC5A64">
          <w:pPr>
            <w:pStyle w:val="2E7A7D9E7195409A805E30C83ECD193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E808C55FCDA44D8BAFE125303F1D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26478-45C6-4A2E-935E-6BE70AA33464}"/>
      </w:docPartPr>
      <w:docPartBody>
        <w:p w:rsidR="00B516C4" w:rsidRDefault="00DC5A64">
          <w:pPr>
            <w:pStyle w:val="6E808C55FCDA44D8BAFE125303F1D2BF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9F1F6F3D50D448199F401C863B6D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CDEB4-9EA7-4F3C-ADEB-5BBA076A038E}"/>
      </w:docPartPr>
      <w:docPartBody>
        <w:p w:rsidR="00B516C4" w:rsidRDefault="00DC5A64">
          <w:pPr>
            <w:pStyle w:val="9F1F6F3D50D448199F401C863B6D90D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AB322A2C97944CE8ECF865DD05F3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04878-CA92-48CE-B55C-34D522DE7CF9}"/>
      </w:docPartPr>
      <w:docPartBody>
        <w:p w:rsidR="00B516C4" w:rsidRDefault="00DC5A64">
          <w:pPr>
            <w:pStyle w:val="EAB322A2C97944CE8ECF865DD05F3D2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02B0097E955468981DAE9434FB05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C96F8-9A57-479C-A877-27A2D9315FE7}"/>
      </w:docPartPr>
      <w:docPartBody>
        <w:p w:rsidR="00B516C4" w:rsidRDefault="00DC5A64">
          <w:pPr>
            <w:pStyle w:val="102B0097E955468981DAE9434FB05328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D1E4E7EB72E42D6B753511CAB051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FBFB7-D0D2-4320-AD39-0F413E12DC71}"/>
      </w:docPartPr>
      <w:docPartBody>
        <w:p w:rsidR="00B516C4" w:rsidRDefault="00DC5A64">
          <w:pPr>
            <w:pStyle w:val="DD1E4E7EB72E42D6B753511CAB051A2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CD678FB331C4896995FB636C9D27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E69BD-6CBD-42A4-BB60-B4B3E71BBD5B}"/>
      </w:docPartPr>
      <w:docPartBody>
        <w:p w:rsidR="00B516C4" w:rsidRDefault="00DC5A64">
          <w:pPr>
            <w:pStyle w:val="ACD678FB331C4896995FB636C9D274C3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1A819A93AB84D90BEF9D51337D57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1978B-97B5-4652-9857-5DB5653FEDD3}"/>
      </w:docPartPr>
      <w:docPartBody>
        <w:p w:rsidR="00B516C4" w:rsidRDefault="00DC5A64">
          <w:pPr>
            <w:pStyle w:val="41A819A93AB84D90BEF9D51337D573C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3D5D2703D9E4B65B966C336F1157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B193F-4CFF-4EA3-A488-34E9C2C7D568}"/>
      </w:docPartPr>
      <w:docPartBody>
        <w:p w:rsidR="00B516C4" w:rsidRDefault="00DC5A64">
          <w:pPr>
            <w:pStyle w:val="63D5D2703D9E4B65B966C336F1157B6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F64B9015FB5F45EFB98EC510AC08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85BFB-A12A-4001-AADA-F14061EF2AF1}"/>
      </w:docPartPr>
      <w:docPartBody>
        <w:p w:rsidR="00B516C4" w:rsidRDefault="00DC5A64">
          <w:pPr>
            <w:pStyle w:val="F64B9015FB5F45EFB98EC510AC08C25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5BFC62BFA224A45A4DCB6EBDB474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2C085-DB15-4F76-8A62-3EB4D614C41B}"/>
      </w:docPartPr>
      <w:docPartBody>
        <w:p w:rsidR="00B516C4" w:rsidRDefault="00DC5A64">
          <w:pPr>
            <w:pStyle w:val="B5BFC62BFA224A45A4DCB6EBDB4744A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E0CA3D5389E4D87A9A79B1A3C023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A8704-5C07-48A1-9D99-6D16CEE2A4D2}"/>
      </w:docPartPr>
      <w:docPartBody>
        <w:p w:rsidR="00B516C4" w:rsidRDefault="00DC5A64">
          <w:pPr>
            <w:pStyle w:val="8E0CA3D5389E4D87A9A79B1A3C023E6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AE4BEE33DE2440FA94CB7931CB7D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8DC8A-C203-4CD7-8904-51D59DA82D90}"/>
      </w:docPartPr>
      <w:docPartBody>
        <w:p w:rsidR="00B516C4" w:rsidRDefault="00DC5A64">
          <w:pPr>
            <w:pStyle w:val="8AE4BEE33DE2440FA94CB7931CB7D7A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8C174689B2F940489A01F83C4A49E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D7D9B-32CD-4D6D-B877-F93BF50BD120}"/>
      </w:docPartPr>
      <w:docPartBody>
        <w:p w:rsidR="00B516C4" w:rsidRDefault="00DC5A64">
          <w:pPr>
            <w:pStyle w:val="8C174689B2F940489A01F83C4A49E68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FEE632EE804427787AFF538DEE0E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339FA-82D4-45CC-A1E9-39D8C3D55007}"/>
      </w:docPartPr>
      <w:docPartBody>
        <w:p w:rsidR="00B516C4" w:rsidRDefault="00DC5A64">
          <w:pPr>
            <w:pStyle w:val="DFEE632EE804427787AFF538DEE0E279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3E6FB1D5EC1E481EA630C73966667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19EED-5632-461C-A5A7-19B1E028C89E}"/>
      </w:docPartPr>
      <w:docPartBody>
        <w:p w:rsidR="00B516C4" w:rsidRDefault="00DC5A64">
          <w:pPr>
            <w:pStyle w:val="3E6FB1D5EC1E481EA630C73966667F8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38C3C2366F44B60A9EC68D9A16F6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AFFAF-177E-4695-8CBD-FF2C23E515ED}"/>
      </w:docPartPr>
      <w:docPartBody>
        <w:p w:rsidR="00B516C4" w:rsidRDefault="00DC5A64">
          <w:pPr>
            <w:pStyle w:val="938C3C2366F44B60A9EC68D9A16F6F2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7902B2FDA404DCAB881A6B6D796F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F5C6D-323F-478A-BED4-59BDFD993E05}"/>
      </w:docPartPr>
      <w:docPartBody>
        <w:p w:rsidR="00B516C4" w:rsidRDefault="00DC5A64">
          <w:pPr>
            <w:pStyle w:val="17902B2FDA404DCAB881A6B6D796F88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3883E09013146B983EBC29DB8A2F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15713-7DBD-4F46-83AF-33F31C9704F8}"/>
      </w:docPartPr>
      <w:docPartBody>
        <w:p w:rsidR="00B516C4" w:rsidRDefault="00DC5A64">
          <w:pPr>
            <w:pStyle w:val="93883E09013146B983EBC29DB8A2F6C4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69DC9E4DD2D0454FA5FF7A1189028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C667-2A7D-4695-AA68-6F57439439E7}"/>
      </w:docPartPr>
      <w:docPartBody>
        <w:p w:rsidR="00B516C4" w:rsidRDefault="00DC5A64">
          <w:pPr>
            <w:pStyle w:val="69DC9E4DD2D0454FA5FF7A1189028D3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9B6D53B9F6149F3A789FC2F24A7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C9D00-FB41-4F61-ABA8-776DC06C268C}"/>
      </w:docPartPr>
      <w:docPartBody>
        <w:p w:rsidR="00B516C4" w:rsidRDefault="00DC5A64">
          <w:pPr>
            <w:pStyle w:val="59B6D53B9F6149F3A789FC2F24A707E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FF2BC015F174A18BA798265C6419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C3BFD-FC68-4104-9A05-8DB145AB342B}"/>
      </w:docPartPr>
      <w:docPartBody>
        <w:p w:rsidR="00B516C4" w:rsidRDefault="00DC5A64">
          <w:pPr>
            <w:pStyle w:val="4FF2BC015F174A18BA798265C6419B55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0700D2B5C464856A53B2B640F340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FCA04-B469-4B9C-9BEA-0858F587743F}"/>
      </w:docPartPr>
      <w:docPartBody>
        <w:p w:rsidR="00B516C4" w:rsidRDefault="00DC5A64">
          <w:pPr>
            <w:pStyle w:val="40700D2B5C464856A53B2B640F340AD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6AA15F4DEF84933B557907A243D1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A7B08-7A79-4CF0-AC3F-09317A943D15}"/>
      </w:docPartPr>
      <w:docPartBody>
        <w:p w:rsidR="00B516C4" w:rsidRDefault="00DC5A64">
          <w:pPr>
            <w:pStyle w:val="96AA15F4DEF84933B557907A243D100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C0912A8D574BBE89C5212D8B1D0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3E66-86F0-4F9D-B718-EC0D97FBCB87}"/>
      </w:docPartPr>
      <w:docPartBody>
        <w:p w:rsidR="00B516C4" w:rsidRDefault="00DC5A64">
          <w:pPr>
            <w:pStyle w:val="55C0912A8D574BBE89C5212D8B1D08F8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F1FA873646F4DECA0A1367625E78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F766E-8C80-4B1E-B2CC-EA3F7A4EB3F1}"/>
      </w:docPartPr>
      <w:docPartBody>
        <w:p w:rsidR="00B516C4" w:rsidRDefault="00DC5A64">
          <w:pPr>
            <w:pStyle w:val="DF1FA873646F4DECA0A1367625E78635"/>
          </w:pPr>
          <w:r w:rsidRPr="00D16732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5C9A1ACDE44046A48A3896E047E10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FC359-3967-4A4E-826C-48E3376A4EBB}"/>
      </w:docPartPr>
      <w:docPartBody>
        <w:p w:rsidR="00B516C4" w:rsidRDefault="00DC5A64">
          <w:pPr>
            <w:pStyle w:val="5C9A1ACDE44046A48A3896E047E1099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C5A64"/>
    <w:rsid w:val="00B516C4"/>
    <w:rsid w:val="00DC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6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16C4"/>
    <w:rPr>
      <w:color w:val="808080"/>
    </w:rPr>
  </w:style>
  <w:style w:type="paragraph" w:customStyle="1" w:styleId="8233F2EE3E444F82B09EA1174F60A032">
    <w:name w:val="8233F2EE3E444F82B09EA1174F60A032"/>
    <w:rsid w:val="00B516C4"/>
  </w:style>
  <w:style w:type="paragraph" w:customStyle="1" w:styleId="444C422EC31C46B88E5FEFEE1A4B6562">
    <w:name w:val="444C422EC31C46B88E5FEFEE1A4B6562"/>
    <w:rsid w:val="00B516C4"/>
  </w:style>
  <w:style w:type="paragraph" w:customStyle="1" w:styleId="E307E20CE1A5491ABE845B6D93B6EE7E">
    <w:name w:val="E307E20CE1A5491ABE845B6D93B6EE7E"/>
    <w:rsid w:val="00B516C4"/>
  </w:style>
  <w:style w:type="paragraph" w:customStyle="1" w:styleId="36CD316075BC4C6DACB80462DA1EA696">
    <w:name w:val="36CD316075BC4C6DACB80462DA1EA696"/>
    <w:rsid w:val="00B516C4"/>
  </w:style>
  <w:style w:type="paragraph" w:customStyle="1" w:styleId="E3E37F8FD0B140FEA551AF8CFAA34BAA">
    <w:name w:val="E3E37F8FD0B140FEA551AF8CFAA34BAA"/>
    <w:rsid w:val="00B516C4"/>
  </w:style>
  <w:style w:type="paragraph" w:customStyle="1" w:styleId="E5880E7D4A8542B893C1095985EA4184">
    <w:name w:val="E5880E7D4A8542B893C1095985EA4184"/>
    <w:rsid w:val="00B516C4"/>
  </w:style>
  <w:style w:type="paragraph" w:customStyle="1" w:styleId="5C6779CC0E594F6984D2CB1B783EE33E">
    <w:name w:val="5C6779CC0E594F6984D2CB1B783EE33E"/>
    <w:rsid w:val="00B516C4"/>
  </w:style>
  <w:style w:type="paragraph" w:customStyle="1" w:styleId="512D73830A644BAA9DBE99D9ECCBACBB">
    <w:name w:val="512D73830A644BAA9DBE99D9ECCBACBB"/>
    <w:rsid w:val="00B516C4"/>
  </w:style>
  <w:style w:type="paragraph" w:customStyle="1" w:styleId="99A41C4D636C446B897F0353802317FE">
    <w:name w:val="99A41C4D636C446B897F0353802317FE"/>
    <w:rsid w:val="00B516C4"/>
  </w:style>
  <w:style w:type="paragraph" w:customStyle="1" w:styleId="CBC4CB71286444EC87DFEA32C282045B">
    <w:name w:val="CBC4CB71286444EC87DFEA32C282045B"/>
    <w:rsid w:val="00B516C4"/>
  </w:style>
  <w:style w:type="paragraph" w:customStyle="1" w:styleId="F9E9A6258264498C80C113F9FF6E6C38">
    <w:name w:val="F9E9A6258264498C80C113F9FF6E6C38"/>
    <w:rsid w:val="00B516C4"/>
  </w:style>
  <w:style w:type="paragraph" w:customStyle="1" w:styleId="60A232B607DF499089AFCE7452DC9F5B">
    <w:name w:val="60A232B607DF499089AFCE7452DC9F5B"/>
    <w:rsid w:val="00B516C4"/>
  </w:style>
  <w:style w:type="paragraph" w:customStyle="1" w:styleId="4310DEA11DA14CD7BDD9742E18828A11">
    <w:name w:val="4310DEA11DA14CD7BDD9742E18828A11"/>
    <w:rsid w:val="00B516C4"/>
  </w:style>
  <w:style w:type="paragraph" w:customStyle="1" w:styleId="153ABB7EDCFE4A5091206BBC6E74FF48">
    <w:name w:val="153ABB7EDCFE4A5091206BBC6E74FF48"/>
    <w:rsid w:val="00B516C4"/>
  </w:style>
  <w:style w:type="paragraph" w:customStyle="1" w:styleId="0880839D20C34378ADCDA77D88B0308F">
    <w:name w:val="0880839D20C34378ADCDA77D88B0308F"/>
    <w:rsid w:val="00B516C4"/>
  </w:style>
  <w:style w:type="paragraph" w:customStyle="1" w:styleId="C4E10246839C498A89C6720A817088AA">
    <w:name w:val="C4E10246839C498A89C6720A817088AA"/>
    <w:rsid w:val="00B516C4"/>
  </w:style>
  <w:style w:type="paragraph" w:customStyle="1" w:styleId="C3FF5B72D7D4446A977C31E706CD97CD">
    <w:name w:val="C3FF5B72D7D4446A977C31E706CD97CD"/>
    <w:rsid w:val="00B516C4"/>
  </w:style>
  <w:style w:type="paragraph" w:customStyle="1" w:styleId="64241BC5398041088B5E46736EE3F988">
    <w:name w:val="64241BC5398041088B5E46736EE3F988"/>
    <w:rsid w:val="00B516C4"/>
  </w:style>
  <w:style w:type="paragraph" w:customStyle="1" w:styleId="CE6DF309F06F4254ADAD7EB0CDE91A46">
    <w:name w:val="CE6DF309F06F4254ADAD7EB0CDE91A46"/>
    <w:rsid w:val="00B516C4"/>
  </w:style>
  <w:style w:type="paragraph" w:customStyle="1" w:styleId="5899A7933DD447C08745FEBEBD828E13">
    <w:name w:val="5899A7933DD447C08745FEBEBD828E13"/>
    <w:rsid w:val="00B516C4"/>
  </w:style>
  <w:style w:type="paragraph" w:customStyle="1" w:styleId="2E55D42A64A7441792723CE2DEA813C1">
    <w:name w:val="2E55D42A64A7441792723CE2DEA813C1"/>
    <w:rsid w:val="00B516C4"/>
  </w:style>
  <w:style w:type="paragraph" w:customStyle="1" w:styleId="5FA04B412146406D86693A69AC711A64">
    <w:name w:val="5FA04B412146406D86693A69AC711A64"/>
    <w:rsid w:val="00B516C4"/>
  </w:style>
  <w:style w:type="paragraph" w:customStyle="1" w:styleId="8C5140DA16D24510A09DEE154731B72D">
    <w:name w:val="8C5140DA16D24510A09DEE154731B72D"/>
    <w:rsid w:val="00B516C4"/>
  </w:style>
  <w:style w:type="paragraph" w:customStyle="1" w:styleId="F8EBA82151E54023B9B065AD6828339C">
    <w:name w:val="F8EBA82151E54023B9B065AD6828339C"/>
    <w:rsid w:val="00B516C4"/>
  </w:style>
  <w:style w:type="paragraph" w:customStyle="1" w:styleId="99B8E9CFB176467A9F902C3A265020ED">
    <w:name w:val="99B8E9CFB176467A9F902C3A265020ED"/>
    <w:rsid w:val="00B516C4"/>
  </w:style>
  <w:style w:type="paragraph" w:customStyle="1" w:styleId="31BDDE607EF84F689BE766D3F584A2FF">
    <w:name w:val="31BDDE607EF84F689BE766D3F584A2FF"/>
    <w:rsid w:val="00B516C4"/>
  </w:style>
  <w:style w:type="paragraph" w:customStyle="1" w:styleId="A70D5D4E081C4D7791E82E6C2A122683">
    <w:name w:val="A70D5D4E081C4D7791E82E6C2A122683"/>
    <w:rsid w:val="00B516C4"/>
  </w:style>
  <w:style w:type="paragraph" w:customStyle="1" w:styleId="5F56DEE7159F429FA65C08BE8ABB3F35">
    <w:name w:val="5F56DEE7159F429FA65C08BE8ABB3F35"/>
    <w:rsid w:val="00B516C4"/>
  </w:style>
  <w:style w:type="paragraph" w:customStyle="1" w:styleId="2B695F9275244BC3A19ACB3E0CD16BD0">
    <w:name w:val="2B695F9275244BC3A19ACB3E0CD16BD0"/>
    <w:rsid w:val="00B516C4"/>
  </w:style>
  <w:style w:type="paragraph" w:customStyle="1" w:styleId="C48B59E2AF2B4FB9BA5A1DCD4A16399A">
    <w:name w:val="C48B59E2AF2B4FB9BA5A1DCD4A16399A"/>
    <w:rsid w:val="00B516C4"/>
  </w:style>
  <w:style w:type="paragraph" w:customStyle="1" w:styleId="B94EC4B593A54774A8A9B6034C2EAE8D">
    <w:name w:val="B94EC4B593A54774A8A9B6034C2EAE8D"/>
    <w:rsid w:val="00B516C4"/>
  </w:style>
  <w:style w:type="paragraph" w:customStyle="1" w:styleId="2E7A7D9E7195409A805E30C83ECD193B">
    <w:name w:val="2E7A7D9E7195409A805E30C83ECD193B"/>
    <w:rsid w:val="00B516C4"/>
  </w:style>
  <w:style w:type="paragraph" w:customStyle="1" w:styleId="6E808C55FCDA44D8BAFE125303F1D2BF">
    <w:name w:val="6E808C55FCDA44D8BAFE125303F1D2BF"/>
    <w:rsid w:val="00B516C4"/>
  </w:style>
  <w:style w:type="paragraph" w:customStyle="1" w:styleId="9F1F6F3D50D448199F401C863B6D90D1">
    <w:name w:val="9F1F6F3D50D448199F401C863B6D90D1"/>
    <w:rsid w:val="00B516C4"/>
  </w:style>
  <w:style w:type="paragraph" w:customStyle="1" w:styleId="EAB322A2C97944CE8ECF865DD05F3D2A">
    <w:name w:val="EAB322A2C97944CE8ECF865DD05F3D2A"/>
    <w:rsid w:val="00B516C4"/>
  </w:style>
  <w:style w:type="paragraph" w:customStyle="1" w:styleId="102B0097E955468981DAE9434FB05328">
    <w:name w:val="102B0097E955468981DAE9434FB05328"/>
    <w:rsid w:val="00B516C4"/>
  </w:style>
  <w:style w:type="paragraph" w:customStyle="1" w:styleId="DD1E4E7EB72E42D6B753511CAB051A2C">
    <w:name w:val="DD1E4E7EB72E42D6B753511CAB051A2C"/>
    <w:rsid w:val="00B516C4"/>
  </w:style>
  <w:style w:type="paragraph" w:customStyle="1" w:styleId="ACD678FB331C4896995FB636C9D274C3">
    <w:name w:val="ACD678FB331C4896995FB636C9D274C3"/>
    <w:rsid w:val="00B516C4"/>
  </w:style>
  <w:style w:type="paragraph" w:customStyle="1" w:styleId="41A819A93AB84D90BEF9D51337D573CC">
    <w:name w:val="41A819A93AB84D90BEF9D51337D573CC"/>
    <w:rsid w:val="00B516C4"/>
  </w:style>
  <w:style w:type="paragraph" w:customStyle="1" w:styleId="63D5D2703D9E4B65B966C336F1157B64">
    <w:name w:val="63D5D2703D9E4B65B966C336F1157B64"/>
    <w:rsid w:val="00B516C4"/>
  </w:style>
  <w:style w:type="paragraph" w:customStyle="1" w:styleId="F64B9015FB5F45EFB98EC510AC08C25B">
    <w:name w:val="F64B9015FB5F45EFB98EC510AC08C25B"/>
    <w:rsid w:val="00B516C4"/>
  </w:style>
  <w:style w:type="paragraph" w:customStyle="1" w:styleId="B5BFC62BFA224A45A4DCB6EBDB4744A1">
    <w:name w:val="B5BFC62BFA224A45A4DCB6EBDB4744A1"/>
    <w:rsid w:val="00B516C4"/>
  </w:style>
  <w:style w:type="paragraph" w:customStyle="1" w:styleId="8E0CA3D5389E4D87A9A79B1A3C023E66">
    <w:name w:val="8E0CA3D5389E4D87A9A79B1A3C023E66"/>
    <w:rsid w:val="00B516C4"/>
  </w:style>
  <w:style w:type="paragraph" w:customStyle="1" w:styleId="8AE4BEE33DE2440FA94CB7931CB7D7A4">
    <w:name w:val="8AE4BEE33DE2440FA94CB7931CB7D7A4"/>
    <w:rsid w:val="00B516C4"/>
  </w:style>
  <w:style w:type="paragraph" w:customStyle="1" w:styleId="8C174689B2F940489A01F83C4A49E68C">
    <w:name w:val="8C174689B2F940489A01F83C4A49E68C"/>
    <w:rsid w:val="00B516C4"/>
  </w:style>
  <w:style w:type="paragraph" w:customStyle="1" w:styleId="DFEE632EE804427787AFF538DEE0E279">
    <w:name w:val="DFEE632EE804427787AFF538DEE0E279"/>
    <w:rsid w:val="00B516C4"/>
  </w:style>
  <w:style w:type="paragraph" w:customStyle="1" w:styleId="3E6FB1D5EC1E481EA630C73966667F8C">
    <w:name w:val="3E6FB1D5EC1E481EA630C73966667F8C"/>
    <w:rsid w:val="00B516C4"/>
  </w:style>
  <w:style w:type="paragraph" w:customStyle="1" w:styleId="938C3C2366F44B60A9EC68D9A16F6F20">
    <w:name w:val="938C3C2366F44B60A9EC68D9A16F6F20"/>
    <w:rsid w:val="00B516C4"/>
  </w:style>
  <w:style w:type="paragraph" w:customStyle="1" w:styleId="17902B2FDA404DCAB881A6B6D796F88F">
    <w:name w:val="17902B2FDA404DCAB881A6B6D796F88F"/>
    <w:rsid w:val="00B516C4"/>
  </w:style>
  <w:style w:type="paragraph" w:customStyle="1" w:styleId="93883E09013146B983EBC29DB8A2F6C4">
    <w:name w:val="93883E09013146B983EBC29DB8A2F6C4"/>
    <w:rsid w:val="00B516C4"/>
  </w:style>
  <w:style w:type="paragraph" w:customStyle="1" w:styleId="69DC9E4DD2D0454FA5FF7A1189028D39">
    <w:name w:val="69DC9E4DD2D0454FA5FF7A1189028D39"/>
    <w:rsid w:val="00B516C4"/>
  </w:style>
  <w:style w:type="paragraph" w:customStyle="1" w:styleId="59B6D53B9F6149F3A789FC2F24A707EC">
    <w:name w:val="59B6D53B9F6149F3A789FC2F24A707EC"/>
    <w:rsid w:val="00B516C4"/>
  </w:style>
  <w:style w:type="paragraph" w:customStyle="1" w:styleId="4FF2BC015F174A18BA798265C6419B55">
    <w:name w:val="4FF2BC015F174A18BA798265C6419B55"/>
    <w:rsid w:val="00B516C4"/>
  </w:style>
  <w:style w:type="paragraph" w:customStyle="1" w:styleId="40700D2B5C464856A53B2B640F340ADB">
    <w:name w:val="40700D2B5C464856A53B2B640F340ADB"/>
    <w:rsid w:val="00B516C4"/>
  </w:style>
  <w:style w:type="paragraph" w:customStyle="1" w:styleId="96AA15F4DEF84933B557907A243D1000">
    <w:name w:val="96AA15F4DEF84933B557907A243D1000"/>
    <w:rsid w:val="00B516C4"/>
  </w:style>
  <w:style w:type="paragraph" w:customStyle="1" w:styleId="55C0912A8D574BBE89C5212D8B1D08F8">
    <w:name w:val="55C0912A8D574BBE89C5212D8B1D08F8"/>
    <w:rsid w:val="00B516C4"/>
  </w:style>
  <w:style w:type="paragraph" w:customStyle="1" w:styleId="DF1FA873646F4DECA0A1367625E78635">
    <w:name w:val="DF1FA873646F4DECA0A1367625E78635"/>
    <w:rsid w:val="00B516C4"/>
  </w:style>
  <w:style w:type="paragraph" w:customStyle="1" w:styleId="5C9A1ACDE44046A48A3896E047E10990">
    <w:name w:val="5C9A1ACDE44046A48A3896E047E10990"/>
    <w:rsid w:val="00B516C4"/>
  </w:style>
  <w:style w:type="paragraph" w:customStyle="1" w:styleId="CF55D3F3EF63445192B09686E6204A34">
    <w:name w:val="CF55D3F3EF63445192B09686E6204A34"/>
    <w:rsid w:val="00B516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6E4B0-B184-4F18-B53E-591147692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SNCC.F.046 - Registro de Impugnaciones</Template>
  <TotalTime>7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2011-03-04T17:09:00Z</cp:lastPrinted>
  <dcterms:created xsi:type="dcterms:W3CDTF">2011-03-15T14:27:00Z</dcterms:created>
  <dcterms:modified xsi:type="dcterms:W3CDTF">2018-02-01T21:09:00Z</dcterms:modified>
</cp:coreProperties>
</file>